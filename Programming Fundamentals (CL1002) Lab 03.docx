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1F3" w:rsidRDefault="00E361F3" w:rsidP="00320E88">
      <w:pPr>
        <w:pStyle w:val="Title"/>
      </w:pPr>
    </w:p>
    <w:p w:rsidR="00E361F3" w:rsidRDefault="00E361F3" w:rsidP="00320E88">
      <w:pPr>
        <w:pStyle w:val="Title"/>
      </w:pPr>
    </w:p>
    <w:tbl>
      <w:tblPr>
        <w:tblStyle w:val="TableGrid"/>
        <w:tblW w:w="0" w:type="auto"/>
        <w:tblLook w:val="04A0"/>
      </w:tblPr>
      <w:tblGrid>
        <w:gridCol w:w="4675"/>
        <w:gridCol w:w="4675"/>
      </w:tblGrid>
      <w:tr w:rsidR="00E361F3" w:rsidTr="00E361F3">
        <w:tc>
          <w:tcPr>
            <w:tcW w:w="4675" w:type="dxa"/>
          </w:tcPr>
          <w:p w:rsidR="00E361F3" w:rsidRDefault="002F36FE" w:rsidP="00320E88">
            <w:pPr>
              <w:pStyle w:val="Title"/>
            </w:pPr>
            <w:r>
              <w:t>CL1002</w:t>
            </w:r>
          </w:p>
          <w:sdt>
            <w:sdtPr>
              <w:rPr>
                <w:rStyle w:val="BookTitle"/>
                <w:b w:val="0"/>
                <w:bCs w:val="0"/>
                <w:i w:val="0"/>
                <w:iCs w:val="0"/>
                <w:spacing w:val="15"/>
              </w:rPr>
              <w:alias w:val="Subject"/>
              <w:tag w:val=""/>
              <w:id w:val="-349725361"/>
              <w:placeholder>
                <w:docPart w:val="260C112A761A481FBFD3C94DF652AC77"/>
              </w:placeholder>
              <w:dataBinding w:prefixMappings="xmlns:ns0='http://purl.org/dc/elements/1.1/' xmlns:ns1='http://schemas.openxmlformats.org/package/2006/metadata/core-properties' " w:xpath="/ns1:coreProperties[1]/ns0:subject[1]" w:storeItemID="{6C3C8BC8-F283-45AE-878A-BAB7291924A1}"/>
              <w:text/>
            </w:sdtPr>
            <w:sdtContent>
              <w:p w:rsidR="00E361F3" w:rsidRPr="00E361F3" w:rsidRDefault="002F36FE" w:rsidP="00320E88">
                <w:pPr>
                  <w:pStyle w:val="Subtitle"/>
                  <w:jc w:val="both"/>
                  <w:rPr>
                    <w:rStyle w:val="BookTitle"/>
                    <w:b w:val="0"/>
                    <w:bCs w:val="0"/>
                    <w:i w:val="0"/>
                    <w:iCs w:val="0"/>
                    <w:spacing w:val="15"/>
                  </w:rPr>
                </w:pPr>
                <w:r>
                  <w:rPr>
                    <w:rStyle w:val="BookTitle"/>
                    <w:b w:val="0"/>
                    <w:bCs w:val="0"/>
                    <w:i w:val="0"/>
                    <w:iCs w:val="0"/>
                    <w:spacing w:val="15"/>
                  </w:rPr>
                  <w:t>P</w:t>
                </w:r>
                <w:r>
                  <w:rPr>
                    <w:rStyle w:val="BookTitle"/>
                    <w:spacing w:val="15"/>
                  </w:rPr>
                  <w:t>rogramming Fundamentals Lab</w:t>
                </w:r>
              </w:p>
            </w:sdtContent>
          </w:sdt>
        </w:tc>
        <w:tc>
          <w:tcPr>
            <w:tcW w:w="4675" w:type="dxa"/>
          </w:tcPr>
          <w:p w:rsidR="00E361F3" w:rsidRDefault="00E361F3" w:rsidP="00320E88">
            <w:pPr>
              <w:pStyle w:val="Title"/>
            </w:pPr>
            <w:r>
              <w:t xml:space="preserve">Lab </w:t>
            </w:r>
            <w:sdt>
              <w:sdtPr>
                <w:alias w:val="Category"/>
                <w:tag w:val=""/>
                <w:id w:val="458387856"/>
                <w:placeholder>
                  <w:docPart w:val="4AFA55F0FF9D4DC0B984C7B4A4E7782B"/>
                </w:placeholder>
                <w:dataBinding w:prefixMappings="xmlns:ns0='http://purl.org/dc/elements/1.1/' xmlns:ns1='http://schemas.openxmlformats.org/package/2006/metadata/core-properties' " w:xpath="/ns1:coreProperties[1]/ns1:category[1]" w:storeItemID="{6C3C8BC8-F283-45AE-878A-BAB7291924A1}"/>
                <w:text/>
              </w:sdtPr>
              <w:sdtContent>
                <w:r w:rsidR="002A38A8">
                  <w:t>03</w:t>
                </w:r>
              </w:sdtContent>
            </w:sdt>
          </w:p>
          <w:sdt>
            <w:sdtPr>
              <w:alias w:val="Title"/>
              <w:tag w:val=""/>
              <w:id w:val="1923684307"/>
              <w:placeholder>
                <w:docPart w:val="0E75476838AB4607A95DC5CA2D41A22E"/>
              </w:placeholder>
              <w:dataBinding w:prefixMappings="xmlns:ns0='http://purl.org/dc/elements/1.1/' xmlns:ns1='http://schemas.openxmlformats.org/package/2006/metadata/core-properties' " w:xpath="/ns1:coreProperties[1]/ns0:title[1]" w:storeItemID="{6C3C8BC8-F283-45AE-878A-BAB7291924A1}"/>
              <w:text/>
            </w:sdtPr>
            <w:sdtContent>
              <w:p w:rsidR="00E361F3" w:rsidRDefault="007B2437" w:rsidP="007B2437">
                <w:pPr>
                  <w:pStyle w:val="Subtitle"/>
                </w:pPr>
                <w:r>
                  <w:t>Introduction to C programming language</w:t>
                </w:r>
              </w:p>
            </w:sdtContent>
          </w:sdt>
        </w:tc>
      </w:tr>
    </w:tbl>
    <w:p w:rsidR="00306E08" w:rsidRDefault="00E361F3" w:rsidP="00320E88">
      <w:pPr>
        <w:pStyle w:val="Heading1"/>
        <w:jc w:val="both"/>
      </w:pPr>
      <w:r>
        <w:t>National University of Computer and Emerging Sciences</w:t>
      </w:r>
    </w:p>
    <w:p w:rsidR="004C28DC" w:rsidRDefault="002F36FE" w:rsidP="00320E88">
      <w:pPr>
        <w:jc w:val="both"/>
      </w:pPr>
      <w:r>
        <w:t>Fall 2024</w:t>
      </w:r>
    </w:p>
    <w:p w:rsidR="004C28DC" w:rsidRDefault="004C28DC" w:rsidP="00320E88">
      <w:pPr>
        <w:jc w:val="both"/>
      </w:pPr>
      <w:r>
        <w:br w:type="page"/>
      </w:r>
    </w:p>
    <w:p w:rsidR="00AE01B7" w:rsidRDefault="00AE01B7" w:rsidP="00320E88">
      <w:pPr>
        <w:pStyle w:val="Heading1"/>
        <w:jc w:val="both"/>
      </w:pPr>
      <w:r>
        <w:lastRenderedPageBreak/>
        <w:t>Aims and Objectives</w:t>
      </w:r>
    </w:p>
    <w:p w:rsidR="00E33A98" w:rsidRPr="00E33A98" w:rsidRDefault="00E33A98" w:rsidP="00E33A98">
      <w:pPr>
        <w:spacing w:before="100" w:beforeAutospacing="1" w:after="100" w:afterAutospacing="1" w:line="240" w:lineRule="auto"/>
        <w:rPr>
          <w:b/>
          <w:bCs/>
        </w:rPr>
      </w:pPr>
      <w:r w:rsidRPr="00E33A98">
        <w:rPr>
          <w:b/>
          <w:bCs/>
        </w:rPr>
        <w:t>Aims</w:t>
      </w:r>
      <w:r>
        <w:rPr>
          <w:b/>
          <w:bCs/>
        </w:rPr>
        <w:t>:</w:t>
      </w:r>
    </w:p>
    <w:p w:rsidR="00E33A98" w:rsidRDefault="00E33A98" w:rsidP="00E33A98">
      <w:pPr>
        <w:numPr>
          <w:ilvl w:val="0"/>
          <w:numId w:val="15"/>
        </w:numPr>
        <w:spacing w:before="100" w:beforeAutospacing="1" w:after="100" w:afterAutospacing="1" w:line="240" w:lineRule="auto"/>
      </w:pPr>
      <w:r>
        <w:t>Equip students with the foundational knowledge needed to write and understand C programs.</w:t>
      </w:r>
    </w:p>
    <w:p w:rsidR="00E33A98" w:rsidRDefault="00E33A98" w:rsidP="00E33A98">
      <w:pPr>
        <w:numPr>
          <w:ilvl w:val="0"/>
          <w:numId w:val="15"/>
        </w:numPr>
        <w:spacing w:before="100" w:beforeAutospacing="1" w:after="100" w:afterAutospacing="1" w:line="240" w:lineRule="auto"/>
      </w:pPr>
      <w:r>
        <w:t>Enable students to develop efficient and organized code using C language constructs.</w:t>
      </w:r>
    </w:p>
    <w:p w:rsidR="00E33A98" w:rsidRDefault="00E33A98" w:rsidP="00E33A98">
      <w:pPr>
        <w:numPr>
          <w:ilvl w:val="0"/>
          <w:numId w:val="15"/>
        </w:numPr>
        <w:spacing w:before="100" w:beforeAutospacing="1" w:after="100" w:afterAutospacing="1" w:line="240" w:lineRule="auto"/>
      </w:pPr>
      <w:r>
        <w:t>Foster the ability to apply C programming skills to solve real-world problems.</w:t>
      </w:r>
    </w:p>
    <w:p w:rsidR="00E33A98" w:rsidRDefault="00E33A98" w:rsidP="00E33A98">
      <w:pPr>
        <w:numPr>
          <w:ilvl w:val="0"/>
          <w:numId w:val="15"/>
        </w:numPr>
        <w:spacing w:before="100" w:beforeAutospacing="1" w:after="100" w:afterAutospacing="1" w:line="240" w:lineRule="auto"/>
      </w:pPr>
      <w:r>
        <w:t>Prepare students for more advanced topics in programming by solidifying their understanding of basic C concepts.</w:t>
      </w:r>
    </w:p>
    <w:p w:rsidR="00E33A98" w:rsidRPr="00E33A98" w:rsidRDefault="00E33A98" w:rsidP="00E33A98">
      <w:pPr>
        <w:spacing w:before="100" w:beforeAutospacing="1" w:after="100" w:afterAutospacing="1" w:line="240" w:lineRule="auto"/>
        <w:rPr>
          <w:b/>
          <w:bCs/>
        </w:rPr>
      </w:pPr>
      <w:r w:rsidRPr="00E33A98">
        <w:rPr>
          <w:b/>
          <w:bCs/>
        </w:rPr>
        <w:t>Objectives:</w:t>
      </w:r>
    </w:p>
    <w:p w:rsidR="00E33A98" w:rsidRPr="00E33A98" w:rsidRDefault="00E33A98" w:rsidP="00E33A98">
      <w:pPr>
        <w:numPr>
          <w:ilvl w:val="0"/>
          <w:numId w:val="16"/>
        </w:numPr>
        <w:spacing w:before="100" w:beforeAutospacing="1" w:after="100" w:afterAutospacing="1" w:line="240" w:lineRule="auto"/>
      </w:pPr>
      <w:r w:rsidRPr="00E33A98">
        <w:t>Introduce the basic syntax and structure of the C programming language.</w:t>
      </w:r>
    </w:p>
    <w:p w:rsidR="00E33A98" w:rsidRPr="00E33A98" w:rsidRDefault="00E33A98" w:rsidP="00E33A98">
      <w:pPr>
        <w:numPr>
          <w:ilvl w:val="0"/>
          <w:numId w:val="16"/>
        </w:numPr>
        <w:spacing w:before="100" w:beforeAutospacing="1" w:after="100" w:afterAutospacing="1" w:line="240" w:lineRule="auto"/>
      </w:pPr>
      <w:r w:rsidRPr="00E33A98">
        <w:t>Teach students how to write and compile simple C programs.</w:t>
      </w:r>
    </w:p>
    <w:p w:rsidR="00E33A98" w:rsidRPr="00E33A98" w:rsidRDefault="00E33A98" w:rsidP="00E33A98">
      <w:pPr>
        <w:numPr>
          <w:ilvl w:val="0"/>
          <w:numId w:val="16"/>
        </w:numPr>
        <w:spacing w:before="100" w:beforeAutospacing="1" w:after="100" w:afterAutospacing="1" w:line="240" w:lineRule="auto"/>
      </w:pPr>
      <w:r w:rsidRPr="00E33A98">
        <w:t>Familiarize students with fundamental C programming concepts, such as variables, data types, operators, and control structures.</w:t>
      </w:r>
    </w:p>
    <w:p w:rsidR="00E33A98" w:rsidRPr="00E33A98" w:rsidRDefault="00E33A98" w:rsidP="00E33A98">
      <w:pPr>
        <w:numPr>
          <w:ilvl w:val="0"/>
          <w:numId w:val="16"/>
        </w:numPr>
        <w:spacing w:before="100" w:beforeAutospacing="1" w:after="100" w:afterAutospacing="1" w:line="240" w:lineRule="auto"/>
      </w:pPr>
      <w:r w:rsidRPr="00E33A98">
        <w:t>Develop problem-solving skills by writing C programs to solve basic computational problems.</w:t>
      </w:r>
    </w:p>
    <w:p w:rsidR="00E33A98" w:rsidRDefault="00E33A98" w:rsidP="00E33A98">
      <w:pPr>
        <w:numPr>
          <w:ilvl w:val="0"/>
          <w:numId w:val="16"/>
        </w:numPr>
        <w:spacing w:before="100" w:beforeAutospacing="1" w:after="100" w:afterAutospacing="1" w:line="240" w:lineRule="auto"/>
      </w:pPr>
      <w:r w:rsidRPr="00E33A98">
        <w:t>Understand the use of functions in C to modularize and organize code.</w:t>
      </w:r>
    </w:p>
    <w:p w:rsidR="00E361F3" w:rsidRDefault="00AE01B7" w:rsidP="00320E88">
      <w:pPr>
        <w:pStyle w:val="Heading1"/>
        <w:jc w:val="both"/>
      </w:pPr>
      <w:r>
        <w:t>Introduction</w:t>
      </w:r>
    </w:p>
    <w:p w:rsidR="00E23C2A" w:rsidRDefault="00E33A98" w:rsidP="00320E88">
      <w:pPr>
        <w:jc w:val="both"/>
      </w:pPr>
      <w:r>
        <w:t>In this lab we will introduce the following concepts.</w:t>
      </w:r>
    </w:p>
    <w:p w:rsidR="00E33A98" w:rsidRDefault="00E33A98" w:rsidP="00E33A98">
      <w:pPr>
        <w:pStyle w:val="ListParagraph"/>
        <w:numPr>
          <w:ilvl w:val="0"/>
          <w:numId w:val="18"/>
        </w:numPr>
      </w:pPr>
      <w:r>
        <w:t>Creating a Branch in a Repository</w:t>
      </w:r>
    </w:p>
    <w:p w:rsidR="00E33A98" w:rsidRDefault="00E33A98" w:rsidP="00E33A98">
      <w:pPr>
        <w:pStyle w:val="ListParagraph"/>
        <w:numPr>
          <w:ilvl w:val="0"/>
          <w:numId w:val="18"/>
        </w:numPr>
      </w:pPr>
      <w:r>
        <w:t>Creating a Pull Request of the created branch.</w:t>
      </w:r>
    </w:p>
    <w:p w:rsidR="00E33A98" w:rsidRDefault="00E33A98" w:rsidP="00E33A98">
      <w:pPr>
        <w:pStyle w:val="ListParagraph"/>
        <w:numPr>
          <w:ilvl w:val="0"/>
          <w:numId w:val="18"/>
        </w:numPr>
      </w:pPr>
      <w:r>
        <w:t>Merging branches to main repository.</w:t>
      </w:r>
    </w:p>
    <w:p w:rsidR="00E33A98" w:rsidRDefault="00E33A98" w:rsidP="00E33A98">
      <w:pPr>
        <w:pStyle w:val="ListParagraph"/>
        <w:numPr>
          <w:ilvl w:val="0"/>
          <w:numId w:val="18"/>
        </w:numPr>
      </w:pPr>
      <w:r>
        <w:t>Introduction to Integrated Development Environment (IDE).</w:t>
      </w:r>
    </w:p>
    <w:p w:rsidR="00E33A98" w:rsidRDefault="00E33A98" w:rsidP="00E33A98">
      <w:pPr>
        <w:pStyle w:val="ListParagraph"/>
        <w:numPr>
          <w:ilvl w:val="0"/>
          <w:numId w:val="18"/>
        </w:numPr>
      </w:pPr>
      <w:r>
        <w:t>Introduction to C-Programming Language (Basic Structure,</w:t>
      </w:r>
      <w:r w:rsidR="000C0BD0">
        <w:t xml:space="preserve"> Inputs and Outputs, Variables,</w:t>
      </w:r>
      <w:r>
        <w:t xml:space="preserve"> Data types, Format specifiers, escape sequences</w:t>
      </w:r>
      <w:r w:rsidR="000C0BD0">
        <w:t>, Precision</w:t>
      </w:r>
      <w:r>
        <w:t>)</w:t>
      </w:r>
    </w:p>
    <w:p w:rsidR="000F7666" w:rsidRDefault="000F7666" w:rsidP="000F7666">
      <w:pPr>
        <w:pStyle w:val="Heading1"/>
        <w:jc w:val="both"/>
        <w:rPr>
          <w:rFonts w:asciiTheme="minorHAnsi" w:eastAsiaTheme="minorHAnsi" w:hAnsiTheme="minorHAnsi" w:cstheme="minorBidi"/>
          <w:b w:val="0"/>
          <w:smallCaps w:val="0"/>
          <w:color w:val="auto"/>
          <w:sz w:val="22"/>
          <w:szCs w:val="22"/>
        </w:rPr>
      </w:pPr>
      <w:r>
        <w:t>Create a branch in the repository</w:t>
      </w:r>
    </w:p>
    <w:p w:rsidR="000F7666" w:rsidRDefault="000F7666" w:rsidP="000F7666">
      <w:pPr>
        <w:jc w:val="both"/>
      </w:pPr>
      <w:r>
        <w:rPr>
          <w:b/>
          <w:bCs/>
        </w:rPr>
        <w:t>What is a branch?</w:t>
      </w:r>
      <w:r>
        <w:t xml:space="preserve"> A branch is a parallel version of your repository. By default, your repository has one branch named </w:t>
      </w:r>
      <w:r>
        <w:rPr>
          <w:b/>
          <w:bCs/>
        </w:rPr>
        <w:t>main</w:t>
      </w:r>
      <w:r>
        <w:t xml:space="preserve"> and it is the definitive branch. Creating additional branches allows you to copy the </w:t>
      </w:r>
      <w:r>
        <w:rPr>
          <w:b/>
          <w:bCs/>
        </w:rPr>
        <w:t>main</w:t>
      </w:r>
      <w:r>
        <w:t xml:space="preserve"> branch of your repository and safely make any changes without disrupting the </w:t>
      </w:r>
      <w:r>
        <w:rPr>
          <w:b/>
          <w:bCs/>
        </w:rPr>
        <w:t>main</w:t>
      </w:r>
      <w:r>
        <w:t xml:space="preserve"> project. Many people use branches to work on specific features without affecting any other parts of the project.</w:t>
      </w:r>
    </w:p>
    <w:p w:rsidR="000F7666" w:rsidRDefault="000F7666" w:rsidP="000F7666">
      <w:pPr>
        <w:jc w:val="both"/>
      </w:pPr>
      <w:r>
        <w:t xml:space="preserve">Branches allow you to separate your work from the </w:t>
      </w:r>
      <w:r>
        <w:rPr>
          <w:b/>
          <w:bCs/>
        </w:rPr>
        <w:t>main</w:t>
      </w:r>
      <w:r>
        <w:t xml:space="preserve"> branch. In other words, everyone's work is safe while you contribute.</w:t>
      </w:r>
    </w:p>
    <w:p w:rsidR="000F7666" w:rsidRDefault="000F7666" w:rsidP="000F7666">
      <w:pPr>
        <w:jc w:val="center"/>
      </w:pPr>
      <w:r>
        <w:rPr>
          <w:noProof/>
        </w:rPr>
        <w:lastRenderedPageBreak/>
        <w:drawing>
          <wp:inline distT="0" distB="0" distL="0" distR="0">
            <wp:extent cx="4497070" cy="3634740"/>
            <wp:effectExtent l="0" t="0" r="0" b="3810"/>
            <wp:docPr id="2006223593" name="Picture 3" descr="main-branch-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branch-dropdown"/>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7070" cy="3634740"/>
                    </a:xfrm>
                    <a:prstGeom prst="rect">
                      <a:avLst/>
                    </a:prstGeom>
                    <a:noFill/>
                    <a:ln>
                      <a:noFill/>
                    </a:ln>
                  </pic:spPr>
                </pic:pic>
              </a:graphicData>
            </a:graphic>
          </wp:inline>
        </w:drawing>
      </w:r>
    </w:p>
    <w:p w:rsidR="000F7666" w:rsidRDefault="000F7666" w:rsidP="000F7666">
      <w:pPr>
        <w:jc w:val="both"/>
      </w:pPr>
      <w:r>
        <w:t xml:space="preserve">While in your repository click on the main tab and enter your branch name and hit the enter key or select the </w:t>
      </w:r>
      <w:r>
        <w:rPr>
          <w:b/>
          <w:bCs/>
        </w:rPr>
        <w:t>create branch</w:t>
      </w:r>
      <w:r>
        <w:t xml:space="preserve"> option. {Type a suitable name}. You should see a screen something like this.</w:t>
      </w:r>
    </w:p>
    <w:p w:rsidR="000F7666" w:rsidRDefault="000F7666" w:rsidP="000F7666">
      <w:pPr>
        <w:jc w:val="both"/>
      </w:pPr>
      <w:r>
        <w:rPr>
          <w:noProof/>
        </w:rPr>
        <w:drawing>
          <wp:inline distT="0" distB="0" distL="0" distR="0">
            <wp:extent cx="5943600" cy="2284095"/>
            <wp:effectExtent l="0" t="0" r="0" b="1905"/>
            <wp:docPr id="39400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84095"/>
                    </a:xfrm>
                    <a:prstGeom prst="rect">
                      <a:avLst/>
                    </a:prstGeom>
                    <a:noFill/>
                    <a:ln>
                      <a:noFill/>
                    </a:ln>
                  </pic:spPr>
                </pic:pic>
              </a:graphicData>
            </a:graphic>
          </wp:inline>
        </w:drawing>
      </w:r>
    </w:p>
    <w:p w:rsidR="000F7666" w:rsidRDefault="000F7666" w:rsidP="000F7666">
      <w:pPr>
        <w:jc w:val="both"/>
      </w:pPr>
      <w:r>
        <w:t>When creating a branch, it duplicates all the content that is in the main branch to the branch you have created. You can create as many branches as you like. To go back to your main branch just use the drop down menu.</w:t>
      </w:r>
    </w:p>
    <w:p w:rsidR="000F7666" w:rsidRDefault="000F7666" w:rsidP="000F7666">
      <w:pPr>
        <w:jc w:val="center"/>
      </w:pPr>
      <w:r>
        <w:rPr>
          <w:noProof/>
        </w:rPr>
        <w:lastRenderedPageBreak/>
        <w:drawing>
          <wp:inline distT="0" distB="0" distL="0" distR="0">
            <wp:extent cx="4907915" cy="4589145"/>
            <wp:effectExtent l="0" t="0" r="6985" b="1905"/>
            <wp:docPr id="9510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07915" cy="4589145"/>
                    </a:xfrm>
                    <a:prstGeom prst="rect">
                      <a:avLst/>
                    </a:prstGeom>
                    <a:noFill/>
                    <a:ln>
                      <a:noFill/>
                    </a:ln>
                  </pic:spPr>
                </pic:pic>
              </a:graphicData>
            </a:graphic>
          </wp:inline>
        </w:drawing>
      </w:r>
    </w:p>
    <w:p w:rsidR="000F7666" w:rsidRDefault="000F7666" w:rsidP="000F7666">
      <w:pPr>
        <w:rPr>
          <w:kern w:val="0"/>
        </w:rPr>
      </w:pPr>
      <w:r>
        <w:rPr>
          <w:kern w:val="0"/>
        </w:rPr>
        <w:t xml:space="preserve">Note that </w:t>
      </w:r>
      <w:r w:rsidR="002725E1">
        <w:rPr>
          <w:kern w:val="0"/>
        </w:rPr>
        <w:t>anything</w:t>
      </w:r>
      <w:r>
        <w:rPr>
          <w:kern w:val="0"/>
        </w:rPr>
        <w:t xml:space="preserve"> that is updated in the main branch will prompt a message in the other branches that it is x commits away (The x represents the number of commits in that particular branch) and anything that is updated in the other branch needs to be merged with the main branch to update the main repository.</w:t>
      </w:r>
    </w:p>
    <w:p w:rsidR="000F7666" w:rsidRDefault="000F7666">
      <w:pPr>
        <w:rPr>
          <w:kern w:val="0"/>
        </w:rPr>
      </w:pPr>
      <w:r>
        <w:rPr>
          <w:kern w:val="0"/>
        </w:rPr>
        <w:br w:type="page"/>
      </w:r>
    </w:p>
    <w:p w:rsidR="00CD7594" w:rsidRPr="00CD7594" w:rsidRDefault="00CD7594" w:rsidP="00CD7594">
      <w:pPr>
        <w:pStyle w:val="Heading1"/>
        <w:jc w:val="both"/>
        <w:rPr>
          <w:rFonts w:asciiTheme="minorHAnsi" w:eastAsiaTheme="minorHAnsi" w:hAnsiTheme="minorHAnsi" w:cstheme="minorBidi"/>
          <w:b w:val="0"/>
          <w:smallCaps w:val="0"/>
          <w:color w:val="auto"/>
          <w:sz w:val="22"/>
          <w:szCs w:val="22"/>
        </w:rPr>
      </w:pPr>
      <w:r>
        <w:lastRenderedPageBreak/>
        <w:t>Opening a pull request</w:t>
      </w:r>
    </w:p>
    <w:p w:rsidR="000F7666" w:rsidRPr="000F7666" w:rsidRDefault="000F7666" w:rsidP="000F7666">
      <w:r w:rsidRPr="000F7666">
        <w:rPr>
          <w:i/>
          <w:iCs/>
        </w:rPr>
        <w:t xml:space="preserve">Nice work making that </w:t>
      </w:r>
      <w:r>
        <w:rPr>
          <w:i/>
          <w:iCs/>
        </w:rPr>
        <w:t>pull request</w:t>
      </w:r>
      <w:r w:rsidRPr="000F7666">
        <w:rPr>
          <w:i/>
          <w:iCs/>
        </w:rPr>
        <w:t xml:space="preserve">! </w:t>
      </w:r>
      <w:r w:rsidRPr="000F7666">
        <w:rPr>
          <w:rFonts w:ascii="Segoe UI Emoji" w:hAnsi="Segoe UI Emoji" w:cs="Segoe UI Emoji"/>
          <w:i/>
          <w:iCs/>
        </w:rPr>
        <w:t>✨</w:t>
      </w:r>
    </w:p>
    <w:p w:rsidR="000F7666" w:rsidRPr="000F7666" w:rsidRDefault="000F7666" w:rsidP="000F7666">
      <w:r w:rsidRPr="000F7666">
        <w:t>Now that you have made a change to the project and created a commit, it’s time to share your proposed change through a pull request!</w:t>
      </w:r>
    </w:p>
    <w:p w:rsidR="000F7666" w:rsidRPr="000F7666" w:rsidRDefault="000F7666" w:rsidP="000F7666">
      <w:r w:rsidRPr="000F7666">
        <w:rPr>
          <w:b/>
          <w:bCs/>
        </w:rPr>
        <w:t>What is a pull request?</w:t>
      </w:r>
      <w:r w:rsidRPr="000F7666">
        <w:t>: Collaboration happens on a </w:t>
      </w:r>
      <w:hyperlink r:id="rId11" w:anchor="pull-request" w:history="1">
        <w:r w:rsidRPr="000F7666">
          <w:rPr>
            <w:rStyle w:val="Hyperlink"/>
            <w:i/>
            <w:iCs/>
          </w:rPr>
          <w:t>pull request</w:t>
        </w:r>
      </w:hyperlink>
      <w:r w:rsidRPr="000F7666">
        <w:t xml:space="preserve">. The pull request shows the changes in your branch to other people and allows people to accept, reject, or suggest additional changes to your branch. In a </w:t>
      </w:r>
      <w:r w:rsidR="00CD7594" w:rsidRPr="000F7666">
        <w:t>side-by-side</w:t>
      </w:r>
      <w:r w:rsidRPr="000F7666">
        <w:t xml:space="preserve"> comparison, this pull request is going to keep the changes you just made on your branch and propose applying them to the main project branch. </w:t>
      </w:r>
    </w:p>
    <w:p w:rsidR="000F7666" w:rsidRPr="000F7666" w:rsidRDefault="000F7666" w:rsidP="000F7666">
      <w:r w:rsidRPr="000F7666">
        <w:t>You may have noticed after your commit that a message displayed indicating your recent push to your branch and providing a button that says </w:t>
      </w:r>
      <w:r w:rsidRPr="000F7666">
        <w:rPr>
          <w:b/>
          <w:bCs/>
        </w:rPr>
        <w:t>Compare &amp; pull request</w:t>
      </w:r>
      <w:r w:rsidRPr="000F7666">
        <w:t>.</w:t>
      </w:r>
    </w:p>
    <w:p w:rsidR="000F7666" w:rsidRPr="000F7666" w:rsidRDefault="000F7666" w:rsidP="000F7666">
      <w:r w:rsidRPr="000F7666">
        <w:rPr>
          <w:noProof/>
        </w:rPr>
        <w:drawing>
          <wp:inline distT="0" distB="0" distL="0" distR="0">
            <wp:extent cx="5943600" cy="2324100"/>
            <wp:effectExtent l="0" t="0" r="0" b="0"/>
            <wp:docPr id="784329832" name="Picture 15" descr="screenshot of message 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message and button"/>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24100"/>
                    </a:xfrm>
                    <a:prstGeom prst="rect">
                      <a:avLst/>
                    </a:prstGeom>
                    <a:noFill/>
                    <a:ln>
                      <a:noFill/>
                    </a:ln>
                  </pic:spPr>
                </pic:pic>
              </a:graphicData>
            </a:graphic>
          </wp:inline>
        </w:drawing>
      </w:r>
    </w:p>
    <w:p w:rsidR="000F7666" w:rsidRPr="000F7666" w:rsidRDefault="000F7666" w:rsidP="000F7666">
      <w:r w:rsidRPr="000F7666">
        <w:t>To create a pull request automatically, click </w:t>
      </w:r>
      <w:r w:rsidRPr="000F7666">
        <w:rPr>
          <w:b/>
          <w:bCs/>
        </w:rPr>
        <w:t>Compare &amp; pull request</w:t>
      </w:r>
      <w:r w:rsidRPr="000F7666">
        <w:t>, and then skip to step 6 below. If you don't click the button, the instructions below walk you through manually setting up the pull request.</w:t>
      </w:r>
    </w:p>
    <w:p w:rsidR="000F7666" w:rsidRPr="000F7666" w:rsidRDefault="000F7666" w:rsidP="000F7666">
      <w:pPr>
        <w:numPr>
          <w:ilvl w:val="0"/>
          <w:numId w:val="19"/>
        </w:numPr>
      </w:pPr>
      <w:r w:rsidRPr="000F7666">
        <w:t>Click on the </w:t>
      </w:r>
      <w:r w:rsidRPr="000F7666">
        <w:rPr>
          <w:b/>
          <w:bCs/>
        </w:rPr>
        <w:t>Pull requests</w:t>
      </w:r>
      <w:r w:rsidRPr="000F7666">
        <w:t> tab in the header menu of your repository.</w:t>
      </w:r>
    </w:p>
    <w:p w:rsidR="000F7666" w:rsidRPr="000F7666" w:rsidRDefault="000F7666" w:rsidP="000F7666">
      <w:pPr>
        <w:numPr>
          <w:ilvl w:val="0"/>
          <w:numId w:val="19"/>
        </w:numPr>
      </w:pPr>
      <w:r w:rsidRPr="000F7666">
        <w:t>Click </w:t>
      </w:r>
      <w:r w:rsidRPr="000F7666">
        <w:rPr>
          <w:b/>
          <w:bCs/>
        </w:rPr>
        <w:t>New pull request</w:t>
      </w:r>
      <w:r w:rsidRPr="000F7666">
        <w:t>.</w:t>
      </w:r>
    </w:p>
    <w:p w:rsidR="000F7666" w:rsidRPr="000F7666" w:rsidRDefault="000F7666" w:rsidP="000F7666">
      <w:pPr>
        <w:numPr>
          <w:ilvl w:val="0"/>
          <w:numId w:val="19"/>
        </w:numPr>
      </w:pPr>
      <w:r w:rsidRPr="000F7666">
        <w:t>In the </w:t>
      </w:r>
      <w:r w:rsidRPr="000F7666">
        <w:rPr>
          <w:b/>
          <w:bCs/>
        </w:rPr>
        <w:t>base:</w:t>
      </w:r>
      <w:r w:rsidRPr="000F7666">
        <w:t> dropdown, make sure </w:t>
      </w:r>
      <w:r w:rsidRPr="000F7666">
        <w:rPr>
          <w:b/>
          <w:bCs/>
        </w:rPr>
        <w:t>main</w:t>
      </w:r>
      <w:r w:rsidRPr="000F7666">
        <w:t> is selected.</w:t>
      </w:r>
    </w:p>
    <w:p w:rsidR="000F7666" w:rsidRPr="000F7666" w:rsidRDefault="000F7666" w:rsidP="000F7666">
      <w:pPr>
        <w:numPr>
          <w:ilvl w:val="0"/>
          <w:numId w:val="19"/>
        </w:numPr>
      </w:pPr>
      <w:r w:rsidRPr="000F7666">
        <w:t>Select the </w:t>
      </w:r>
      <w:r w:rsidRPr="000F7666">
        <w:rPr>
          <w:b/>
          <w:bCs/>
        </w:rPr>
        <w:t>compare:</w:t>
      </w:r>
      <w:r w:rsidRPr="000F7666">
        <w:t> dropdown, and click my-first-branch.</w:t>
      </w:r>
    </w:p>
    <w:p w:rsidR="000F7666" w:rsidRPr="000F7666" w:rsidRDefault="000F7666" w:rsidP="000F7666">
      <w:r w:rsidRPr="000F7666">
        <w:rPr>
          <w:noProof/>
        </w:rPr>
        <w:drawing>
          <wp:inline distT="0" distB="0" distL="0" distR="0">
            <wp:extent cx="5943600" cy="400050"/>
            <wp:effectExtent l="0" t="0" r="0" b="0"/>
            <wp:docPr id="662938919" name="Picture 14" descr="screenshot showing both branch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both branch selections"/>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0050"/>
                    </a:xfrm>
                    <a:prstGeom prst="rect">
                      <a:avLst/>
                    </a:prstGeom>
                    <a:noFill/>
                    <a:ln>
                      <a:noFill/>
                    </a:ln>
                  </pic:spPr>
                </pic:pic>
              </a:graphicData>
            </a:graphic>
          </wp:inline>
        </w:drawing>
      </w:r>
    </w:p>
    <w:p w:rsidR="000F7666" w:rsidRPr="000F7666" w:rsidRDefault="000F7666" w:rsidP="000F7666">
      <w:pPr>
        <w:numPr>
          <w:ilvl w:val="0"/>
          <w:numId w:val="19"/>
        </w:numPr>
      </w:pPr>
      <w:r w:rsidRPr="000F7666">
        <w:t>Click Create pull request.</w:t>
      </w:r>
    </w:p>
    <w:p w:rsidR="000F7666" w:rsidRPr="000F7666" w:rsidRDefault="000F7666" w:rsidP="000F7666">
      <w:pPr>
        <w:numPr>
          <w:ilvl w:val="0"/>
          <w:numId w:val="19"/>
        </w:numPr>
      </w:pPr>
      <w:r w:rsidRPr="000F7666">
        <w:t>Enter a title for your pull request. By default, the title will automatically be the name of your branch. For this exercise, let's edit the field to say Add my first file.</w:t>
      </w:r>
    </w:p>
    <w:p w:rsidR="000F7666" w:rsidRPr="000F7666" w:rsidRDefault="000F7666" w:rsidP="000F7666">
      <w:pPr>
        <w:numPr>
          <w:ilvl w:val="0"/>
          <w:numId w:val="19"/>
        </w:numPr>
      </w:pPr>
      <w:r w:rsidRPr="000F7666">
        <w:lastRenderedPageBreak/>
        <w:t>The next field helps you provide a description of the changes you made. Here, you can add a description of what you’ve accomplished so far. As a reminder, you have: created a new branch, created a file, and made a commit.</w:t>
      </w:r>
    </w:p>
    <w:p w:rsidR="000F7666" w:rsidRPr="000F7666" w:rsidRDefault="000F7666" w:rsidP="000F7666">
      <w:r w:rsidRPr="000F7666">
        <w:rPr>
          <w:noProof/>
        </w:rPr>
        <w:drawing>
          <wp:inline distT="0" distB="0" distL="0" distR="0">
            <wp:extent cx="5943600" cy="3740150"/>
            <wp:effectExtent l="0" t="0" r="0" b="0"/>
            <wp:docPr id="1915112979" name="Picture 13" descr="screenshot showing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pull request"/>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40150"/>
                    </a:xfrm>
                    <a:prstGeom prst="rect">
                      <a:avLst/>
                    </a:prstGeom>
                    <a:noFill/>
                    <a:ln>
                      <a:noFill/>
                    </a:ln>
                  </pic:spPr>
                </pic:pic>
              </a:graphicData>
            </a:graphic>
          </wp:inline>
        </w:drawing>
      </w:r>
    </w:p>
    <w:p w:rsidR="000F7666" w:rsidRPr="000F7666" w:rsidRDefault="000F7666" w:rsidP="000F7666">
      <w:pPr>
        <w:numPr>
          <w:ilvl w:val="0"/>
          <w:numId w:val="19"/>
        </w:numPr>
      </w:pPr>
      <w:r w:rsidRPr="000F7666">
        <w:t>Click Create pull request. You will automatically be navigated to your new pull request.</w:t>
      </w:r>
    </w:p>
    <w:p w:rsidR="000F7666" w:rsidRPr="000F7666" w:rsidRDefault="000F7666" w:rsidP="000F7666">
      <w:r w:rsidRPr="000F7666">
        <w:br w:type="page"/>
      </w:r>
    </w:p>
    <w:p w:rsidR="000F7666" w:rsidRPr="000F7666" w:rsidRDefault="000F7666" w:rsidP="002725E1">
      <w:pPr>
        <w:pStyle w:val="Heading1"/>
      </w:pPr>
      <w:r w:rsidRPr="000F7666">
        <w:lastRenderedPageBreak/>
        <w:t>Merge a pull request</w:t>
      </w:r>
    </w:p>
    <w:p w:rsidR="000F7666" w:rsidRPr="000F7666" w:rsidRDefault="000F7666" w:rsidP="000F7666">
      <w:r w:rsidRPr="000F7666">
        <w:rPr>
          <w:b/>
          <w:bCs/>
        </w:rPr>
        <w:t>What is a merge?</w:t>
      </w:r>
      <w:r w:rsidRPr="000F7666">
        <w:t>: A </w:t>
      </w:r>
      <w:hyperlink r:id="rId15" w:anchor="merge" w:history="1">
        <w:r w:rsidRPr="000F7666">
          <w:rPr>
            <w:rStyle w:val="Hyperlink"/>
            <w:i/>
            <w:iCs/>
          </w:rPr>
          <w:t>merge</w:t>
        </w:r>
      </w:hyperlink>
      <w:r w:rsidRPr="000F7666">
        <w:t> adds the changes in your pull request and branch into the main branch. For more information about merges, see "</w:t>
      </w:r>
      <w:hyperlink r:id="rId16" w:history="1">
        <w:r w:rsidRPr="000F7666">
          <w:rPr>
            <w:rStyle w:val="Hyperlink"/>
          </w:rPr>
          <w:t>Merging a pull request</w:t>
        </w:r>
      </w:hyperlink>
      <w:r w:rsidRPr="000F7666">
        <w:t>."</w:t>
      </w:r>
    </w:p>
    <w:p w:rsidR="000F7666" w:rsidRPr="000F7666" w:rsidRDefault="000F7666" w:rsidP="000F7666">
      <w:r w:rsidRPr="000F7666">
        <w:rPr>
          <w:noProof/>
        </w:rPr>
        <w:drawing>
          <wp:inline distT="0" distB="0" distL="0" distR="0">
            <wp:extent cx="5943600" cy="1492250"/>
            <wp:effectExtent l="0" t="0" r="0" b="0"/>
            <wp:docPr id="2103875595" name="Picture 12" descr="screenshot of green merge 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green merge pull request button"/>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492250"/>
                    </a:xfrm>
                    <a:prstGeom prst="rect">
                      <a:avLst/>
                    </a:prstGeom>
                    <a:noFill/>
                    <a:ln>
                      <a:noFill/>
                    </a:ln>
                  </pic:spPr>
                </pic:pic>
              </a:graphicData>
            </a:graphic>
          </wp:inline>
        </w:drawing>
      </w:r>
      <w:r w:rsidRPr="000F7666">
        <w:br/>
        <w:t>You would have seen a message like this. If no conflicts occur press the Merge pull request button. Click confirm. Once your branch has been merged, you don't need it anymore. To delete this branch, click </w:t>
      </w:r>
      <w:r w:rsidRPr="000F7666">
        <w:rPr>
          <w:b/>
          <w:bCs/>
        </w:rPr>
        <w:t>Delete branch</w:t>
      </w:r>
      <w:r w:rsidRPr="000F7666">
        <w:t>.</w:t>
      </w:r>
    </w:p>
    <w:p w:rsidR="000F7666" w:rsidRPr="000F7666" w:rsidRDefault="000F7666" w:rsidP="000F7666">
      <w:r w:rsidRPr="000F7666">
        <w:rPr>
          <w:noProof/>
        </w:rPr>
        <w:drawing>
          <wp:inline distT="0" distB="0" distL="0" distR="0">
            <wp:extent cx="5943600" cy="818515"/>
            <wp:effectExtent l="0" t="0" r="0" b="635"/>
            <wp:docPr id="1299410695" name="Picture 11" descr="screenshot showing delete branc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delete branch button"/>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818515"/>
                    </a:xfrm>
                    <a:prstGeom prst="rect">
                      <a:avLst/>
                    </a:prstGeom>
                    <a:noFill/>
                    <a:ln>
                      <a:noFill/>
                    </a:ln>
                  </pic:spPr>
                </pic:pic>
              </a:graphicData>
            </a:graphic>
          </wp:inline>
        </w:drawing>
      </w:r>
      <w:r w:rsidRPr="000F7666">
        <w:br/>
      </w:r>
      <w:r w:rsidRPr="000F7666">
        <w:rPr>
          <w:b/>
          <w:bCs/>
        </w:rPr>
        <w:t>Note:</w:t>
      </w:r>
      <w:r w:rsidRPr="000F7666">
        <w:t xml:space="preserve"> deleting a branch helps to simplify your repository but keeping it is no harm as you can still reuse it for testing your work without modifying the main branch.</w:t>
      </w:r>
    </w:p>
    <w:p w:rsidR="000F7666" w:rsidRPr="000F7666" w:rsidRDefault="000F7666" w:rsidP="000F7666">
      <w:r w:rsidRPr="000F7666">
        <w:rPr>
          <w:noProof/>
        </w:rPr>
        <w:drawing>
          <wp:inline distT="0" distB="0" distL="0" distR="0">
            <wp:extent cx="5943600" cy="1944547"/>
            <wp:effectExtent l="0" t="0" r="0" b="0"/>
            <wp:docPr id="1761204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5401" cy="1945136"/>
                    </a:xfrm>
                    <a:prstGeom prst="rect">
                      <a:avLst/>
                    </a:prstGeom>
                    <a:noFill/>
                    <a:ln>
                      <a:noFill/>
                    </a:ln>
                  </pic:spPr>
                </pic:pic>
              </a:graphicData>
            </a:graphic>
          </wp:inline>
        </w:drawing>
      </w:r>
    </w:p>
    <w:p w:rsidR="00FF03D5" w:rsidRDefault="000F7666" w:rsidP="00CD7594">
      <w:pPr>
        <w:rPr>
          <w:b/>
          <w:bCs/>
        </w:rPr>
      </w:pPr>
      <w:r w:rsidRPr="000F7666">
        <w:t>You should see that all the contents from the other branch are merged into the main branch.</w:t>
      </w:r>
      <w:r w:rsidR="009A4779">
        <w:br/>
      </w:r>
      <w:r w:rsidR="009A4779" w:rsidRPr="009A4779">
        <w:rPr>
          <w:b/>
          <w:bCs/>
        </w:rPr>
        <w:t>Some problems to solve</w:t>
      </w:r>
      <w:r w:rsidR="009A4779">
        <w:rPr>
          <w:b/>
          <w:bCs/>
        </w:rPr>
        <w:t>:</w:t>
      </w:r>
    </w:p>
    <w:p w:rsidR="00FF03D5" w:rsidRDefault="009A4779" w:rsidP="00FF03D5">
      <w:pPr>
        <w:pStyle w:val="ListParagraph"/>
        <w:numPr>
          <w:ilvl w:val="0"/>
          <w:numId w:val="33"/>
        </w:numPr>
      </w:pPr>
      <w:r>
        <w:t>Create a branch with the name being your roll number.</w:t>
      </w:r>
    </w:p>
    <w:p w:rsidR="00FF03D5" w:rsidRDefault="00071E2B" w:rsidP="00FF03D5">
      <w:pPr>
        <w:pStyle w:val="ListParagraph"/>
        <w:numPr>
          <w:ilvl w:val="0"/>
          <w:numId w:val="33"/>
        </w:numPr>
      </w:pPr>
      <w:r>
        <w:t>Create a Problem.md file w</w:t>
      </w:r>
      <w:r w:rsidR="00FF03D5">
        <w:t>hich contains an item list in which an algorithm is defined for finding even and odd numbers.</w:t>
      </w:r>
    </w:p>
    <w:p w:rsidR="009A4779" w:rsidRPr="009A4779" w:rsidRDefault="00FF03D5" w:rsidP="00FF03D5">
      <w:pPr>
        <w:pStyle w:val="ListParagraph"/>
        <w:numPr>
          <w:ilvl w:val="0"/>
          <w:numId w:val="33"/>
        </w:numPr>
      </w:pPr>
      <w:r>
        <w:t>Create a pull request and merge the request as well. (Attach screenshots)</w:t>
      </w:r>
    </w:p>
    <w:p w:rsidR="00CD7594" w:rsidRDefault="00CD7594" w:rsidP="00FF03D5">
      <w:pPr>
        <w:pStyle w:val="ListParagraph"/>
        <w:numPr>
          <w:ilvl w:val="0"/>
          <w:numId w:val="33"/>
        </w:numPr>
      </w:pPr>
      <w:r>
        <w:br w:type="page"/>
      </w:r>
    </w:p>
    <w:p w:rsidR="00CD7594" w:rsidRDefault="00CD7594" w:rsidP="00CD7594">
      <w:pPr>
        <w:pStyle w:val="Heading1"/>
        <w:jc w:val="both"/>
        <w:rPr>
          <w:rFonts w:asciiTheme="minorHAnsi" w:eastAsiaTheme="minorHAnsi" w:hAnsiTheme="minorHAnsi" w:cstheme="minorBidi"/>
          <w:b w:val="0"/>
          <w:smallCaps w:val="0"/>
          <w:color w:val="auto"/>
          <w:sz w:val="22"/>
          <w:szCs w:val="22"/>
        </w:rPr>
      </w:pPr>
      <w:r>
        <w:lastRenderedPageBreak/>
        <w:t>Introduction to Integrated Development Environment (IDE)</w:t>
      </w:r>
    </w:p>
    <w:p w:rsidR="00CD7594" w:rsidRPr="00CD7594" w:rsidRDefault="00CD7594" w:rsidP="00CD7594">
      <w:pPr>
        <w:numPr>
          <w:ilvl w:val="0"/>
          <w:numId w:val="20"/>
        </w:numPr>
      </w:pPr>
      <w:r w:rsidRPr="00CD7594">
        <w:t xml:space="preserve">IDE stands for Integrated Development Environment. It is a software application that provides facilities for developing software. </w:t>
      </w:r>
    </w:p>
    <w:p w:rsidR="00CD7594" w:rsidRPr="00CD7594" w:rsidRDefault="00CD7594" w:rsidP="00CD7594">
      <w:pPr>
        <w:numPr>
          <w:ilvl w:val="0"/>
          <w:numId w:val="20"/>
        </w:numPr>
      </w:pPr>
      <w:r w:rsidRPr="00CD7594">
        <w:t>It consists of tools such as source code editor, automation tools, and debugger.</w:t>
      </w:r>
    </w:p>
    <w:p w:rsidR="00CD7594" w:rsidRPr="00CD7594" w:rsidRDefault="00CD7594" w:rsidP="00CD7594">
      <w:pPr>
        <w:numPr>
          <w:ilvl w:val="0"/>
          <w:numId w:val="20"/>
        </w:numPr>
      </w:pPr>
      <w:r w:rsidRPr="00CD7594">
        <w:t>For C language programming we will be using Dev-C++.</w:t>
      </w:r>
    </w:p>
    <w:p w:rsidR="00CD7594" w:rsidRPr="00CD7594" w:rsidRDefault="00CD7594" w:rsidP="00CD7594">
      <w:pPr>
        <w:numPr>
          <w:ilvl w:val="0"/>
          <w:numId w:val="20"/>
        </w:numPr>
      </w:pPr>
      <w:r w:rsidRPr="00CD7594">
        <w:t xml:space="preserve">Dev-C++ is a full-featured Integrated Development Environment (IDE) for the C/C++ programming language. </w:t>
      </w:r>
    </w:p>
    <w:p w:rsidR="00CD7594" w:rsidRPr="00CD7594" w:rsidRDefault="00CD7594" w:rsidP="00CD7594">
      <w:pPr>
        <w:numPr>
          <w:ilvl w:val="0"/>
          <w:numId w:val="20"/>
        </w:numPr>
      </w:pPr>
      <w:r w:rsidRPr="00CD7594">
        <w:t xml:space="preserve">Dev-C++ is free software and is distributed under the GNU General Public License. Thus we can distribute or modify the IDE freely. </w:t>
      </w:r>
    </w:p>
    <w:p w:rsidR="00CD7594" w:rsidRPr="00CD7594" w:rsidRDefault="00CD7594" w:rsidP="00CD7594">
      <w:pPr>
        <w:numPr>
          <w:ilvl w:val="0"/>
          <w:numId w:val="20"/>
        </w:numPr>
      </w:pPr>
      <w:r w:rsidRPr="00CD7594">
        <w:t>“Bloodshed Software” originally developed it, and Orwell has forked it after it was abandoned by Bloodshed in 2006.</w:t>
      </w:r>
    </w:p>
    <w:p w:rsidR="00CD7594" w:rsidRPr="00CD7594" w:rsidRDefault="00CD7594" w:rsidP="00CD7594">
      <w:pPr>
        <w:numPr>
          <w:ilvl w:val="0"/>
          <w:numId w:val="20"/>
        </w:numPr>
      </w:pPr>
      <w:r w:rsidRPr="00CD7594">
        <w:t xml:space="preserve">As similar IDEs, it offers to the programmer a simple and unified tool to edit, compile, link, and debug programs. </w:t>
      </w:r>
    </w:p>
    <w:p w:rsidR="00CD7594" w:rsidRDefault="00CD7594" w:rsidP="00CD7594">
      <w:pPr>
        <w:pStyle w:val="Heading1"/>
        <w:jc w:val="both"/>
        <w:rPr>
          <w:rFonts w:asciiTheme="minorHAnsi" w:eastAsiaTheme="minorHAnsi" w:hAnsiTheme="minorHAnsi" w:cstheme="minorBidi"/>
          <w:b w:val="0"/>
          <w:smallCaps w:val="0"/>
          <w:color w:val="auto"/>
          <w:sz w:val="22"/>
          <w:szCs w:val="22"/>
        </w:rPr>
      </w:pPr>
      <w:r>
        <w:t>Installation and configuration of ide</w:t>
      </w:r>
    </w:p>
    <w:p w:rsidR="00CD7594" w:rsidRPr="00CD7594" w:rsidRDefault="00CD7594" w:rsidP="00CD7594">
      <w:r w:rsidRPr="00CD7594">
        <w:t>We can get the appropriate installable for dev-C++ IDE from </w:t>
      </w:r>
      <w:hyperlink r:id="rId20" w:history="1">
        <w:r w:rsidRPr="00CD7594">
          <w:rPr>
            <w:rStyle w:val="Hyperlink"/>
          </w:rPr>
          <w:t>https://www.bloodshed.net/</w:t>
        </w:r>
      </w:hyperlink>
    </w:p>
    <w:p w:rsidR="00CD7594" w:rsidRPr="00CD7594" w:rsidRDefault="00CD7594" w:rsidP="00CD7594">
      <w:pPr>
        <w:numPr>
          <w:ilvl w:val="0"/>
          <w:numId w:val="21"/>
        </w:numPr>
      </w:pPr>
      <w:r w:rsidRPr="00CD7594">
        <w:t>Let’s see the entire installation process now. We have used the installable that comes along with the </w:t>
      </w:r>
      <w:hyperlink r:id="rId21" w:history="1">
        <w:r w:rsidRPr="00CD7594">
          <w:rPr>
            <w:rStyle w:val="Hyperlink"/>
          </w:rPr>
          <w:t>C++ compiler</w:t>
        </w:r>
      </w:hyperlink>
      <w:r w:rsidRPr="00CD7594">
        <w:t xml:space="preserve">. </w:t>
      </w:r>
    </w:p>
    <w:p w:rsidR="00CD7594" w:rsidRPr="00CD7594" w:rsidRDefault="00CD7594" w:rsidP="00CD7594">
      <w:r w:rsidRPr="00CD7594">
        <w:rPr>
          <w:b/>
        </w:rPr>
        <w:t>The stepwise installation for Dev-C++ is given below.</w:t>
      </w:r>
    </w:p>
    <w:p w:rsidR="00CD7594" w:rsidRPr="00CD7594" w:rsidRDefault="00CD7594" w:rsidP="00CD7594">
      <w:pPr>
        <w:numPr>
          <w:ilvl w:val="0"/>
          <w:numId w:val="22"/>
        </w:numPr>
      </w:pPr>
      <w:r w:rsidRPr="00CD7594">
        <w:t>The first step while we start the installer is to select the language of our choice as shown in the below screenshot.</w:t>
      </w:r>
    </w:p>
    <w:p w:rsidR="00CD7594" w:rsidRPr="00CD7594" w:rsidRDefault="00CD7594" w:rsidP="00CD7594">
      <w:pPr>
        <w:jc w:val="center"/>
      </w:pPr>
      <w:r w:rsidRPr="00CD7594">
        <w:rPr>
          <w:noProof/>
        </w:rPr>
        <w:drawing>
          <wp:inline distT="0" distB="0" distL="0" distR="0">
            <wp:extent cx="1866900" cy="990600"/>
            <wp:effectExtent l="0" t="0" r="0" b="0"/>
            <wp:docPr id="1413356583" name="Picture 23" descr="Installer langu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taller language "/>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900" cy="990600"/>
                    </a:xfrm>
                    <a:prstGeom prst="rect">
                      <a:avLst/>
                    </a:prstGeom>
                    <a:noFill/>
                    <a:ln>
                      <a:noFill/>
                    </a:ln>
                  </pic:spPr>
                </pic:pic>
              </a:graphicData>
            </a:graphic>
          </wp:inline>
        </w:drawing>
      </w:r>
    </w:p>
    <w:p w:rsidR="00CD7594" w:rsidRPr="00CD7594" w:rsidRDefault="00CD7594" w:rsidP="00CD7594">
      <w:pPr>
        <w:numPr>
          <w:ilvl w:val="0"/>
          <w:numId w:val="22"/>
        </w:numPr>
      </w:pPr>
      <w:r w:rsidRPr="00CD7594">
        <w:t>Once you select the appropriate language, you have to agree to the license agreement that pop-ups next.</w:t>
      </w:r>
    </w:p>
    <w:p w:rsidR="00CD7594" w:rsidRPr="00CD7594" w:rsidRDefault="00CD7594" w:rsidP="00CD7594">
      <w:pPr>
        <w:jc w:val="center"/>
      </w:pPr>
      <w:r w:rsidRPr="00CD7594">
        <w:rPr>
          <w:noProof/>
        </w:rPr>
        <w:lastRenderedPageBreak/>
        <w:drawing>
          <wp:inline distT="0" distB="0" distL="0" distR="0">
            <wp:extent cx="3028950" cy="2355850"/>
            <wp:effectExtent l="0" t="0" r="0" b="6350"/>
            <wp:docPr id="1404241672" name="Picture 22" descr="license_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cense_agreement"/>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8950" cy="2355850"/>
                    </a:xfrm>
                    <a:prstGeom prst="rect">
                      <a:avLst/>
                    </a:prstGeom>
                    <a:noFill/>
                    <a:ln>
                      <a:noFill/>
                    </a:ln>
                  </pic:spPr>
                </pic:pic>
              </a:graphicData>
            </a:graphic>
          </wp:inline>
        </w:drawing>
      </w:r>
    </w:p>
    <w:p w:rsidR="00CD7594" w:rsidRPr="00CD7594" w:rsidRDefault="00CD7594" w:rsidP="00CD7594"/>
    <w:p w:rsidR="00CD7594" w:rsidRPr="00CD7594" w:rsidRDefault="00CD7594" w:rsidP="00CD7594">
      <w:pPr>
        <w:numPr>
          <w:ilvl w:val="0"/>
          <w:numId w:val="22"/>
        </w:numPr>
      </w:pPr>
      <w:r w:rsidRPr="00CD7594">
        <w:t>Next, we are asked to select the components that we need to install as a part of the dev-C++ installation.</w:t>
      </w:r>
    </w:p>
    <w:p w:rsidR="00CD7594" w:rsidRPr="00CD7594" w:rsidRDefault="00CD7594" w:rsidP="00CD7594">
      <w:pPr>
        <w:jc w:val="center"/>
      </w:pPr>
      <w:r w:rsidRPr="00CD7594">
        <w:rPr>
          <w:noProof/>
        </w:rPr>
        <w:drawing>
          <wp:inline distT="0" distB="0" distL="0" distR="0">
            <wp:extent cx="2597150" cy="2012950"/>
            <wp:effectExtent l="0" t="0" r="0" b="6350"/>
            <wp:docPr id="1878597505" name="Picture 21" descr="Component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onent_selection"/>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7150" cy="2012950"/>
                    </a:xfrm>
                    <a:prstGeom prst="rect">
                      <a:avLst/>
                    </a:prstGeom>
                    <a:noFill/>
                    <a:ln>
                      <a:noFill/>
                    </a:ln>
                  </pic:spPr>
                </pic:pic>
              </a:graphicData>
            </a:graphic>
          </wp:inline>
        </w:drawing>
      </w:r>
    </w:p>
    <w:p w:rsidR="00CD7594" w:rsidRPr="00CD7594" w:rsidRDefault="00CD7594" w:rsidP="00CD7594">
      <w:r w:rsidRPr="00CD7594">
        <w:t>As shown in the above screenshot, we are provided with a list of components available for installation and a checkbox against each component. We can check/uncheck each box to indicate which components to install. Click next once the components are selected.</w:t>
      </w:r>
    </w:p>
    <w:p w:rsidR="00CD7594" w:rsidRPr="00CD7594" w:rsidRDefault="00CD7594" w:rsidP="00CD7594">
      <w:pPr>
        <w:numPr>
          <w:ilvl w:val="0"/>
          <w:numId w:val="22"/>
        </w:numPr>
      </w:pPr>
      <w:r w:rsidRPr="00CD7594">
        <w:t>Now the installer prompts the user for the destination folder where the dev-C++ files/libraries etc. are to be copied.</w:t>
      </w:r>
    </w:p>
    <w:p w:rsidR="00CD7594" w:rsidRPr="00CD7594" w:rsidRDefault="00CD7594" w:rsidP="00CD7594">
      <w:pPr>
        <w:jc w:val="center"/>
      </w:pPr>
      <w:r w:rsidRPr="00CD7594">
        <w:rPr>
          <w:noProof/>
        </w:rPr>
        <w:lastRenderedPageBreak/>
        <w:drawing>
          <wp:inline distT="0" distB="0" distL="0" distR="0">
            <wp:extent cx="3181350" cy="2470150"/>
            <wp:effectExtent l="0" t="0" r="0" b="6350"/>
            <wp:docPr id="1798479192" name="Picture 20" descr="install directory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all directory_selection"/>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1350" cy="2470150"/>
                    </a:xfrm>
                    <a:prstGeom prst="rect">
                      <a:avLst/>
                    </a:prstGeom>
                    <a:noFill/>
                    <a:ln>
                      <a:noFill/>
                    </a:ln>
                  </pic:spPr>
                </pic:pic>
              </a:graphicData>
            </a:graphic>
          </wp:inline>
        </w:drawing>
      </w:r>
    </w:p>
    <w:p w:rsidR="00567383" w:rsidRDefault="00CD7594" w:rsidP="00CD7594">
      <w:r w:rsidRPr="00CD7594">
        <w:t>Once we provide the destination folder path, click on Install.</w:t>
      </w:r>
    </w:p>
    <w:p w:rsidR="00CD7594" w:rsidRDefault="00CD7594" w:rsidP="00CD7594">
      <w:pPr>
        <w:pStyle w:val="Heading1"/>
        <w:jc w:val="both"/>
        <w:rPr>
          <w:rFonts w:asciiTheme="minorHAnsi" w:eastAsiaTheme="minorHAnsi" w:hAnsiTheme="minorHAnsi" w:cstheme="minorBidi"/>
          <w:b w:val="0"/>
          <w:smallCaps w:val="0"/>
          <w:color w:val="auto"/>
          <w:sz w:val="22"/>
          <w:szCs w:val="22"/>
        </w:rPr>
      </w:pPr>
      <w:r>
        <w:t>Development using the DEV-C++ ide.</w:t>
      </w:r>
    </w:p>
    <w:p w:rsidR="00CD7594" w:rsidRPr="00CD7594" w:rsidRDefault="00CD7594" w:rsidP="00CD7594">
      <w:pPr>
        <w:rPr>
          <w:b/>
        </w:rPr>
      </w:pPr>
      <w:r w:rsidRPr="00CD7594">
        <w:rPr>
          <w:b/>
          <w:u w:val="single"/>
        </w:rPr>
        <w:t>CREATE A NEW PROJECT</w:t>
      </w:r>
    </w:p>
    <w:p w:rsidR="00CD7594" w:rsidRPr="00CD7594" w:rsidRDefault="00CD7594" w:rsidP="00CD7594">
      <w:pPr>
        <w:numPr>
          <w:ilvl w:val="0"/>
          <w:numId w:val="22"/>
        </w:numPr>
      </w:pPr>
      <w:r w:rsidRPr="00CD7594">
        <w:t>To create a new project or source file in dev-C++ we need to follow the below steps:</w:t>
      </w:r>
    </w:p>
    <w:p w:rsidR="00CD7594" w:rsidRPr="00CD7594" w:rsidRDefault="00CD7594" w:rsidP="00CD7594">
      <w:pPr>
        <w:numPr>
          <w:ilvl w:val="0"/>
          <w:numId w:val="22"/>
        </w:numPr>
      </w:pPr>
      <w:r w:rsidRPr="00CD7594">
        <w:t>Click File -&gt; New-&gt;Project</w:t>
      </w:r>
    </w:p>
    <w:p w:rsidR="00CD7594" w:rsidRPr="00CD7594" w:rsidRDefault="00CD7594" w:rsidP="00CD7594">
      <w:pPr>
        <w:numPr>
          <w:ilvl w:val="0"/>
          <w:numId w:val="22"/>
        </w:numPr>
      </w:pPr>
      <w:r w:rsidRPr="00CD7594">
        <w:t>Here, we can specify the project name. Make sure to select the “Empty Project” and also to check the “C++ Project” button.</w:t>
      </w:r>
    </w:p>
    <w:p w:rsidR="00CD7594" w:rsidRPr="00CD7594" w:rsidRDefault="00CD7594" w:rsidP="00CD7594">
      <w:pPr>
        <w:jc w:val="center"/>
      </w:pPr>
      <w:r w:rsidRPr="00CD7594">
        <w:rPr>
          <w:noProof/>
        </w:rPr>
        <w:drawing>
          <wp:inline distT="0" distB="0" distL="0" distR="0">
            <wp:extent cx="5740400" cy="3225800"/>
            <wp:effectExtent l="0" t="0" r="0" b="0"/>
            <wp:docPr id="7366084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400" cy="3225800"/>
                    </a:xfrm>
                    <a:prstGeom prst="rect">
                      <a:avLst/>
                    </a:prstGeom>
                    <a:noFill/>
                    <a:ln>
                      <a:noFill/>
                    </a:ln>
                  </pic:spPr>
                </pic:pic>
              </a:graphicData>
            </a:graphic>
          </wp:inline>
        </w:drawing>
      </w:r>
    </w:p>
    <w:p w:rsidR="00CD7594" w:rsidRPr="00CD7594" w:rsidRDefault="00CD7594" w:rsidP="00CD7594">
      <w:pPr>
        <w:numPr>
          <w:ilvl w:val="0"/>
          <w:numId w:val="22"/>
        </w:numPr>
      </w:pPr>
      <w:r w:rsidRPr="00CD7594">
        <w:lastRenderedPageBreak/>
        <w:t>Once the entire information is provided, we can click ok and the IDE will ask for the path where the project is to be saved. When this is done, a workspace will open with the project explorer on the left-hand side that shows the project we just created.</w:t>
      </w:r>
    </w:p>
    <w:p w:rsidR="00CD7594" w:rsidRPr="00CD7594" w:rsidRDefault="00CD7594" w:rsidP="00CD7594">
      <w:pPr>
        <w:jc w:val="center"/>
      </w:pPr>
      <w:r w:rsidRPr="00CD7594">
        <w:rPr>
          <w:noProof/>
        </w:rPr>
        <w:drawing>
          <wp:inline distT="0" distB="0" distL="0" distR="0">
            <wp:extent cx="5740400" cy="3225800"/>
            <wp:effectExtent l="0" t="0" r="0" b="0"/>
            <wp:docPr id="20933950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400" cy="3225800"/>
                    </a:xfrm>
                    <a:prstGeom prst="rect">
                      <a:avLst/>
                    </a:prstGeom>
                    <a:noFill/>
                    <a:ln>
                      <a:noFill/>
                    </a:ln>
                  </pic:spPr>
                </pic:pic>
              </a:graphicData>
            </a:graphic>
          </wp:inline>
        </w:drawing>
      </w:r>
    </w:p>
    <w:p w:rsidR="00CD7594" w:rsidRPr="00CD7594" w:rsidRDefault="00CD7594" w:rsidP="002725E1">
      <w:pPr>
        <w:pStyle w:val="Heading1"/>
      </w:pPr>
      <w:r w:rsidRPr="00CD7594">
        <w:t>ADD A SOURCE FILE TO A PROJECT</w:t>
      </w:r>
    </w:p>
    <w:p w:rsidR="00CD7594" w:rsidRPr="00CD7594" w:rsidRDefault="00CD7594" w:rsidP="00CD7594">
      <w:pPr>
        <w:numPr>
          <w:ilvl w:val="0"/>
          <w:numId w:val="23"/>
        </w:numPr>
      </w:pPr>
      <w:r w:rsidRPr="00CD7594">
        <w:t>Add a new file by clicking </w:t>
      </w:r>
      <w:r w:rsidRPr="00CD7594">
        <w:rPr>
          <w:b/>
        </w:rPr>
        <w:t>Project -&gt;New File</w:t>
      </w:r>
      <w:r w:rsidRPr="00CD7594">
        <w:t> or Right-click on </w:t>
      </w:r>
      <w:r w:rsidRPr="00CD7594">
        <w:rPr>
          <w:b/>
        </w:rPr>
        <w:t>Project Name</w:t>
      </w:r>
      <w:r w:rsidRPr="00CD7594">
        <w:t> in the project explorer and click </w:t>
      </w:r>
      <w:r w:rsidRPr="00CD7594">
        <w:rPr>
          <w:b/>
        </w:rPr>
        <w:t>New File</w:t>
      </w:r>
    </w:p>
    <w:p w:rsidR="00CD7594" w:rsidRPr="00CD7594" w:rsidRDefault="00CD7594" w:rsidP="00CD7594">
      <w:pPr>
        <w:numPr>
          <w:ilvl w:val="0"/>
          <w:numId w:val="23"/>
        </w:numPr>
      </w:pPr>
      <w:r w:rsidRPr="00CD7594">
        <w:t>Save the file using CTRL+S or save option in file menu give it a name and choose extension c</w:t>
      </w:r>
    </w:p>
    <w:p w:rsidR="00CD7594" w:rsidRPr="00CD7594" w:rsidRDefault="00CD7594" w:rsidP="00CD7594">
      <w:pPr>
        <w:jc w:val="center"/>
      </w:pPr>
      <w:r w:rsidRPr="00CD7594">
        <w:rPr>
          <w:noProof/>
        </w:rPr>
        <w:lastRenderedPageBreak/>
        <w:drawing>
          <wp:inline distT="0" distB="0" distL="0" distR="0">
            <wp:extent cx="5740400" cy="3225800"/>
            <wp:effectExtent l="0" t="0" r="0" b="0"/>
            <wp:docPr id="16802968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400" cy="3225800"/>
                    </a:xfrm>
                    <a:prstGeom prst="rect">
                      <a:avLst/>
                    </a:prstGeom>
                    <a:noFill/>
                    <a:ln>
                      <a:noFill/>
                    </a:ln>
                  </pic:spPr>
                </pic:pic>
              </a:graphicData>
            </a:graphic>
          </wp:inline>
        </w:drawing>
      </w:r>
    </w:p>
    <w:p w:rsidR="00CD7594" w:rsidRPr="00CD7594" w:rsidRDefault="00CD7594" w:rsidP="00CD7594">
      <w:pPr>
        <w:pStyle w:val="Heading1"/>
      </w:pPr>
      <w:r w:rsidRPr="00CD7594">
        <w:t>HELLO WORLD PROGRAM</w:t>
      </w:r>
    </w:p>
    <w:p w:rsidR="00CD7594" w:rsidRDefault="00CD7594" w:rsidP="00CD7594">
      <w:pPr>
        <w:numPr>
          <w:ilvl w:val="0"/>
          <w:numId w:val="24"/>
        </w:numPr>
      </w:pPr>
      <w:r w:rsidRPr="00CD7594">
        <w:t>This is the traditional “Hello World” program in C language</w:t>
      </w:r>
    </w:p>
    <w:p w:rsidR="00CD7594" w:rsidRPr="00CD7594" w:rsidRDefault="00CD7594" w:rsidP="00CD7594">
      <w:pPr>
        <w:pStyle w:val="CODE"/>
        <w:rPr>
          <w:color w:val="70AD47" w:themeColor="accent6"/>
        </w:rPr>
      </w:pPr>
      <w:r w:rsidRPr="00CD7594">
        <w:rPr>
          <w:color w:val="70AD47" w:themeColor="accent6"/>
        </w:rPr>
        <w:t>#include&lt;stdio.h&gt;</w:t>
      </w:r>
    </w:p>
    <w:p w:rsidR="00CD7594" w:rsidRDefault="00CD7594" w:rsidP="00CD7594">
      <w:pPr>
        <w:pStyle w:val="CODE"/>
      </w:pPr>
    </w:p>
    <w:p w:rsidR="00CD7594" w:rsidRDefault="00CD7594" w:rsidP="00CD7594">
      <w:pPr>
        <w:pStyle w:val="CODE"/>
      </w:pPr>
      <w:r>
        <w:t>main</w:t>
      </w:r>
      <w:r w:rsidRPr="00CD7594">
        <w:rPr>
          <w:color w:val="FF0000"/>
        </w:rPr>
        <w:t>()</w:t>
      </w:r>
      <w:r>
        <w:t>{</w:t>
      </w:r>
    </w:p>
    <w:p w:rsidR="00CD7594" w:rsidRDefault="00CD7594" w:rsidP="00CD7594">
      <w:pPr>
        <w:pStyle w:val="CODE"/>
      </w:pPr>
      <w:r>
        <w:t xml:space="preserve">    printf</w:t>
      </w:r>
      <w:r w:rsidRPr="00CD7594">
        <w:rPr>
          <w:color w:val="FF0000"/>
        </w:rPr>
        <w:t>(</w:t>
      </w:r>
      <w:r>
        <w:t>“</w:t>
      </w:r>
      <w:r w:rsidRPr="00CD7594">
        <w:rPr>
          <w:color w:val="4472C4" w:themeColor="accent1"/>
        </w:rPr>
        <w:t>Hello World</w:t>
      </w:r>
      <w:r>
        <w:t>”</w:t>
      </w:r>
      <w:r w:rsidRPr="00CD7594">
        <w:rPr>
          <w:color w:val="FF0000"/>
        </w:rPr>
        <w:t>)</w:t>
      </w:r>
      <w:r>
        <w:t>;</w:t>
      </w:r>
    </w:p>
    <w:p w:rsidR="00CD7594" w:rsidRPr="00CD7594" w:rsidRDefault="00CD7594" w:rsidP="00CD7594">
      <w:pPr>
        <w:pStyle w:val="CODE"/>
      </w:pPr>
      <w:r w:rsidRPr="00CD7594">
        <w:rPr>
          <w:color w:val="FF0000"/>
        </w:rPr>
        <w:t>}</w:t>
      </w:r>
    </w:p>
    <w:p w:rsidR="00CD7594" w:rsidRPr="00CD7594" w:rsidRDefault="00CD7594" w:rsidP="00CD7594">
      <w:pPr>
        <w:rPr>
          <w:b/>
        </w:rPr>
      </w:pPr>
      <w:r w:rsidRPr="00CD7594">
        <w:rPr>
          <w:b/>
        </w:rPr>
        <w:t>Understanding HELLO WORLD Program</w:t>
      </w:r>
    </w:p>
    <w:p w:rsidR="00CD7594" w:rsidRPr="00CD7594" w:rsidRDefault="00CD7594" w:rsidP="00CD7594">
      <w:pPr>
        <w:numPr>
          <w:ilvl w:val="0"/>
          <w:numId w:val="24"/>
        </w:numPr>
      </w:pPr>
      <w:r w:rsidRPr="00CD7594">
        <w:t>This program uses (that is, it ‘includes’) code from the C-language ‘standard input/output library, stdio, using this statement:</w:t>
      </w:r>
    </w:p>
    <w:p w:rsidR="00CD7594" w:rsidRPr="00CD7594" w:rsidRDefault="00CD7594" w:rsidP="00CD7594">
      <w:pPr>
        <w:rPr>
          <w:b/>
        </w:rPr>
      </w:pPr>
      <w:r w:rsidRPr="00CD7594">
        <w:rPr>
          <w:b/>
        </w:rPr>
        <w:t>#include &lt;stdio.h&gt;</w:t>
      </w:r>
    </w:p>
    <w:p w:rsidR="00CD7594" w:rsidRPr="00CD7594" w:rsidRDefault="00CD7594" w:rsidP="00CD7594">
      <w:pPr>
        <w:numPr>
          <w:ilvl w:val="0"/>
          <w:numId w:val="24"/>
        </w:numPr>
      </w:pPr>
      <w:r w:rsidRPr="00CD7594">
        <w:t>The code that starts with the name main is the ‘main function’ – in other words, it is the first bit of code that runs when the program runs. The function name is followed by a pair of parentheses. The code to be run is enclosed between a pair of curly brackets:</w:t>
      </w:r>
    </w:p>
    <w:p w:rsidR="00CD7594" w:rsidRPr="00CD7594" w:rsidRDefault="00CD7594" w:rsidP="00CD7594">
      <w:pPr>
        <w:rPr>
          <w:b/>
        </w:rPr>
      </w:pPr>
      <w:r w:rsidRPr="00CD7594">
        <w:rPr>
          <w:b/>
        </w:rPr>
        <w:t>main() {</w:t>
      </w:r>
      <w:r w:rsidRPr="00CD7594">
        <w:rPr>
          <w:b/>
        </w:rPr>
        <w:br/>
      </w:r>
      <w:r w:rsidRPr="00CD7594">
        <w:rPr>
          <w:b/>
        </w:rPr>
        <w:br/>
        <w:t>}</w:t>
      </w:r>
    </w:p>
    <w:p w:rsidR="00CD7594" w:rsidRPr="00CD7594" w:rsidRDefault="00CD7594" w:rsidP="00CD7594">
      <w:pPr>
        <w:numPr>
          <w:ilvl w:val="0"/>
          <w:numId w:val="24"/>
        </w:numPr>
      </w:pPr>
      <w:r w:rsidRPr="00CD7594">
        <w:t xml:space="preserve">In this case, the code calls the C printf function to print the string (the piece of text) between double-quotes. </w:t>
      </w:r>
    </w:p>
    <w:p w:rsidR="00CD7594" w:rsidRPr="00CD7594" w:rsidRDefault="00CD7594" w:rsidP="00CD7594">
      <w:r w:rsidRPr="00CD7594">
        <w:rPr>
          <w:b/>
        </w:rPr>
        <w:t>printf("hello world");</w:t>
      </w:r>
    </w:p>
    <w:p w:rsidR="00D122FA" w:rsidRDefault="00D122FA" w:rsidP="00CD7594">
      <w:pPr>
        <w:rPr>
          <w:b/>
          <w:u w:val="single"/>
        </w:rPr>
      </w:pPr>
    </w:p>
    <w:p w:rsidR="00CD7594" w:rsidRPr="00CD7594" w:rsidRDefault="00CD7594" w:rsidP="002725E1">
      <w:pPr>
        <w:pStyle w:val="Heading1"/>
      </w:pPr>
      <w:r w:rsidRPr="00CD7594">
        <w:lastRenderedPageBreak/>
        <w:t xml:space="preserve">COMPILE/BUILD </w:t>
      </w:r>
    </w:p>
    <w:p w:rsidR="00CD7594" w:rsidRPr="00CD7594" w:rsidRDefault="00CD7594" w:rsidP="00CD7594">
      <w:r w:rsidRPr="00CD7594">
        <w:t>When we have all the code ready for the project, we will now compile and build the project.</w:t>
      </w:r>
    </w:p>
    <w:p w:rsidR="00CD7594" w:rsidRPr="00CD7594" w:rsidRDefault="00CD7594" w:rsidP="00CD7594">
      <w:r w:rsidRPr="00CD7594">
        <w:rPr>
          <w:b/>
        </w:rPr>
        <w:t>Follow the below steps to build and execute the dev C++ project:</w:t>
      </w:r>
    </w:p>
    <w:p w:rsidR="00CD7594" w:rsidRPr="00CD7594" w:rsidRDefault="00CD7594" w:rsidP="00CD7594">
      <w:pPr>
        <w:numPr>
          <w:ilvl w:val="0"/>
          <w:numId w:val="25"/>
        </w:numPr>
      </w:pPr>
      <w:r w:rsidRPr="00CD7594">
        <w:t>To compile the project, click </w:t>
      </w:r>
      <w:r w:rsidRPr="00CD7594">
        <w:rPr>
          <w:b/>
        </w:rPr>
        <w:t>Execute -&gt; Compile</w:t>
      </w:r>
      <w:r w:rsidRPr="00CD7594">
        <w:t> (or click F9).</w:t>
      </w:r>
    </w:p>
    <w:p w:rsidR="00CD7594" w:rsidRPr="00CD7594" w:rsidRDefault="00CD7594" w:rsidP="00CD7594">
      <w:pPr>
        <w:numPr>
          <w:ilvl w:val="0"/>
          <w:numId w:val="25"/>
        </w:numPr>
      </w:pPr>
      <w:r w:rsidRPr="00CD7594">
        <w:t>We can see the compilation status in the “</w:t>
      </w:r>
      <w:r w:rsidRPr="00CD7594">
        <w:rPr>
          <w:b/>
        </w:rPr>
        <w:t>Compile Log</w:t>
      </w:r>
      <w:r w:rsidRPr="00CD7594">
        <w:t>” tab in the workspace.</w:t>
      </w:r>
    </w:p>
    <w:p w:rsidR="00CD7594" w:rsidRPr="00CD7594" w:rsidRDefault="00CD7594" w:rsidP="00CD7594">
      <w:pPr>
        <w:numPr>
          <w:ilvl w:val="0"/>
          <w:numId w:val="25"/>
        </w:numPr>
      </w:pPr>
      <w:r w:rsidRPr="00CD7594">
        <w:t>If there are any errors whether syntax or linker errors, then they will appear in the compiler tab.</w:t>
      </w:r>
    </w:p>
    <w:p w:rsidR="00CD7594" w:rsidRPr="00CD7594" w:rsidRDefault="00CD7594" w:rsidP="00CD7594">
      <w:pPr>
        <w:numPr>
          <w:ilvl w:val="0"/>
          <w:numId w:val="25"/>
        </w:numPr>
      </w:pPr>
      <w:r w:rsidRPr="00CD7594">
        <w:t>Once the project is compiled successfully, we need to run it.</w:t>
      </w:r>
    </w:p>
    <w:p w:rsidR="00CD7594" w:rsidRPr="00CD7594" w:rsidRDefault="00CD7594" w:rsidP="002725E1">
      <w:pPr>
        <w:pStyle w:val="Heading1"/>
      </w:pPr>
      <w:r w:rsidRPr="00CD7594">
        <w:t>EXECUTE PROJECT</w:t>
      </w:r>
    </w:p>
    <w:p w:rsidR="00CD7594" w:rsidRPr="00CD7594" w:rsidRDefault="00CD7594" w:rsidP="00CD7594">
      <w:pPr>
        <w:numPr>
          <w:ilvl w:val="0"/>
          <w:numId w:val="25"/>
        </w:numPr>
      </w:pPr>
      <w:r w:rsidRPr="00CD7594">
        <w:t>Click on </w:t>
      </w:r>
      <w:r w:rsidRPr="00CD7594">
        <w:rPr>
          <w:b/>
        </w:rPr>
        <w:t>Execute -&gt;Run</w:t>
      </w:r>
      <w:r w:rsidRPr="00CD7594">
        <w:t>.( or click F10)</w:t>
      </w:r>
    </w:p>
    <w:p w:rsidR="00CD7594" w:rsidRPr="00CD7594" w:rsidRDefault="00CD7594" w:rsidP="00CD7594">
      <w:pPr>
        <w:numPr>
          <w:ilvl w:val="0"/>
          <w:numId w:val="25"/>
        </w:numPr>
      </w:pPr>
      <w:r w:rsidRPr="00CD7594">
        <w:t>The console window that gives us the output will be shown in the below screenshot.</w:t>
      </w:r>
    </w:p>
    <w:p w:rsidR="00CD7594" w:rsidRPr="00CD7594" w:rsidRDefault="00CD7594" w:rsidP="00CD7594">
      <w:r w:rsidRPr="00CD7594">
        <w:rPr>
          <w:noProof/>
        </w:rPr>
        <w:drawing>
          <wp:inline distT="0" distB="0" distL="0" distR="0">
            <wp:extent cx="5740400" cy="3054350"/>
            <wp:effectExtent l="0" t="0" r="0" b="0"/>
            <wp:docPr id="16167561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0400" cy="3054350"/>
                    </a:xfrm>
                    <a:prstGeom prst="rect">
                      <a:avLst/>
                    </a:prstGeom>
                    <a:noFill/>
                    <a:ln>
                      <a:noFill/>
                    </a:ln>
                  </pic:spPr>
                </pic:pic>
              </a:graphicData>
            </a:graphic>
          </wp:inline>
        </w:drawing>
      </w:r>
    </w:p>
    <w:p w:rsidR="00CD7594" w:rsidRPr="00CD7594" w:rsidRDefault="00CD7594" w:rsidP="00CD7594"/>
    <w:p w:rsidR="00D122FA" w:rsidRDefault="00D122FA">
      <w:r>
        <w:br w:type="page"/>
      </w:r>
    </w:p>
    <w:p w:rsidR="00D122FA" w:rsidRPr="00D122FA" w:rsidRDefault="00D122FA" w:rsidP="00D122FA">
      <w:pPr>
        <w:pStyle w:val="Heading1"/>
      </w:pPr>
      <w:r w:rsidRPr="00D122FA">
        <w:lastRenderedPageBreak/>
        <w:t>FLOW OF EXECUTION OF C PROGRAM</w:t>
      </w:r>
    </w:p>
    <w:p w:rsidR="00D122FA" w:rsidRPr="00D122FA" w:rsidRDefault="00D122FA" w:rsidP="00D122FA">
      <w:pPr>
        <w:numPr>
          <w:ilvl w:val="0"/>
          <w:numId w:val="24"/>
        </w:numPr>
      </w:pPr>
      <w:r w:rsidRPr="00D122FA">
        <w:t>C is a high-level programming language developed in 1972 by Dennis Ritchie at AT&amp;T Bell Laboratories.</w:t>
      </w:r>
    </w:p>
    <w:p w:rsidR="00D122FA" w:rsidRPr="00D122FA" w:rsidRDefault="00D122FA" w:rsidP="00D122FA">
      <w:pPr>
        <w:numPr>
          <w:ilvl w:val="0"/>
          <w:numId w:val="24"/>
        </w:numPr>
      </w:pPr>
      <w:r w:rsidRPr="00D122FA">
        <w:t>Programs in C typically go through six phases to be executed. These are: edit, preprocess, compile, link, load and execute.</w:t>
      </w:r>
    </w:p>
    <w:p w:rsidR="00D122FA" w:rsidRPr="00D122FA" w:rsidRDefault="00D122FA" w:rsidP="00D122FA">
      <w:pPr>
        <w:jc w:val="center"/>
      </w:pPr>
      <w:r w:rsidRPr="00D122FA">
        <w:rPr>
          <w:noProof/>
        </w:rPr>
        <w:drawing>
          <wp:inline distT="0" distB="0" distL="0" distR="0">
            <wp:extent cx="5734050" cy="3454400"/>
            <wp:effectExtent l="0" t="0" r="0" b="0"/>
            <wp:docPr id="545615912" name="Picture 73" descr="Flow of C Program | C Program Execu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 of C Program | C Program Execution Flow"/>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3454400"/>
                    </a:xfrm>
                    <a:prstGeom prst="rect">
                      <a:avLst/>
                    </a:prstGeom>
                    <a:noFill/>
                    <a:ln>
                      <a:noFill/>
                    </a:ln>
                  </pic:spPr>
                </pic:pic>
              </a:graphicData>
            </a:graphic>
          </wp:inline>
        </w:drawing>
      </w:r>
    </w:p>
    <w:p w:rsidR="00D122FA" w:rsidRPr="00D122FA" w:rsidRDefault="00D122FA" w:rsidP="00D122FA">
      <w:pPr>
        <w:numPr>
          <w:ilvl w:val="0"/>
          <w:numId w:val="26"/>
        </w:numPr>
      </w:pPr>
      <w:r w:rsidRPr="00D122FA">
        <w:t xml:space="preserve">C program (source code) is sent to </w:t>
      </w:r>
      <w:r w:rsidRPr="00D122FA">
        <w:rPr>
          <w:b/>
        </w:rPr>
        <w:t>preprocessor</w:t>
      </w:r>
      <w:r w:rsidRPr="00D122FA">
        <w:t xml:space="preserve"> first. The preprocessor is responsible to convert preprocessor directives into their respective values. The preprocessor generates an expanded source code.</w:t>
      </w:r>
    </w:p>
    <w:p w:rsidR="00D122FA" w:rsidRPr="00D122FA" w:rsidRDefault="00D122FA" w:rsidP="00D122FA">
      <w:pPr>
        <w:numPr>
          <w:ilvl w:val="0"/>
          <w:numId w:val="26"/>
        </w:numPr>
      </w:pPr>
      <w:r w:rsidRPr="00D122FA">
        <w:t xml:space="preserve">Expanded source code is sent to </w:t>
      </w:r>
      <w:r w:rsidRPr="00D122FA">
        <w:rPr>
          <w:b/>
        </w:rPr>
        <w:t>compiler</w:t>
      </w:r>
      <w:r w:rsidRPr="00D122FA">
        <w:t xml:space="preserve"> which compiles the code and converts it into assembly code. </w:t>
      </w:r>
    </w:p>
    <w:p w:rsidR="00D122FA" w:rsidRPr="00D122FA" w:rsidRDefault="00D122FA" w:rsidP="00D122FA">
      <w:r w:rsidRPr="00D122FA">
        <w:t>Computer programs are written using high-level programming languages. The source code is converted into machine-understandable machine code. A compiler is used for this conversion. Compiler is a translator that converts the source code from high-level programming language to a lower level machine language in order to create an executable program.</w:t>
      </w:r>
    </w:p>
    <w:p w:rsidR="00D122FA" w:rsidRPr="00D122FA" w:rsidRDefault="00D122FA" w:rsidP="00D122FA">
      <w:pPr>
        <w:numPr>
          <w:ilvl w:val="0"/>
          <w:numId w:val="26"/>
        </w:numPr>
      </w:pPr>
      <w:r w:rsidRPr="00D122FA">
        <w:t xml:space="preserve">The assembly code is sent to </w:t>
      </w:r>
      <w:r w:rsidRPr="00D122FA">
        <w:rPr>
          <w:b/>
        </w:rPr>
        <w:t>assembler</w:t>
      </w:r>
      <w:r w:rsidRPr="00D122FA">
        <w:t xml:space="preserve"> which assembles the code and converts it into object code. Now a simple.obj file is generated.</w:t>
      </w:r>
    </w:p>
    <w:p w:rsidR="00D122FA" w:rsidRPr="00D122FA" w:rsidRDefault="00D122FA" w:rsidP="00D122FA">
      <w:pPr>
        <w:numPr>
          <w:ilvl w:val="0"/>
          <w:numId w:val="26"/>
        </w:numPr>
      </w:pPr>
      <w:r w:rsidRPr="00D122FA">
        <w:t xml:space="preserve">The object code is sent to </w:t>
      </w:r>
      <w:r w:rsidRPr="00D122FA">
        <w:rPr>
          <w:b/>
        </w:rPr>
        <w:t>linker</w:t>
      </w:r>
      <w:r w:rsidRPr="00D122FA">
        <w:t xml:space="preserve"> which links it to the library such as header files. Then it is converted into executable code. </w:t>
      </w:r>
    </w:p>
    <w:p w:rsidR="00D122FA" w:rsidRPr="00D122FA" w:rsidRDefault="00D122FA" w:rsidP="00D122FA">
      <w:r w:rsidRPr="00D122FA">
        <w:t xml:space="preserve">Library functions are not a part of any C program but of the C software. Thus, the compiler doesn’t know the operation of any function, whether it is printf or scanf. The definitions of these functions are stored </w:t>
      </w:r>
      <w:r w:rsidRPr="00D122FA">
        <w:lastRenderedPageBreak/>
        <w:t>in their respective library which the compiler should be able to link. This is what the Linker does. So, when we write #include, it includes stdio.h library which gives access to Standard Input and Output. The linker links the object files to the library functions and the program becomes a .exe file. A simple.exe file is generated which is in an executable format.</w:t>
      </w:r>
    </w:p>
    <w:p w:rsidR="00D122FA" w:rsidRPr="00D122FA" w:rsidRDefault="00D122FA" w:rsidP="00D122FA">
      <w:pPr>
        <w:numPr>
          <w:ilvl w:val="0"/>
          <w:numId w:val="26"/>
        </w:numPr>
      </w:pPr>
      <w:r w:rsidRPr="00D122FA">
        <w:t xml:space="preserve">The executable code is sent to </w:t>
      </w:r>
      <w:r w:rsidRPr="00D122FA">
        <w:rPr>
          <w:b/>
        </w:rPr>
        <w:t>loader</w:t>
      </w:r>
      <w:r w:rsidRPr="00D122FA">
        <w:t xml:space="preserve"> which loads it into memory and then it is executed. After execution, output is sent to console.</w:t>
      </w:r>
    </w:p>
    <w:p w:rsidR="00D122FA" w:rsidRPr="00D122FA" w:rsidRDefault="00D122FA" w:rsidP="00D122FA">
      <w:r w:rsidRPr="00D122FA">
        <w:t>Whenever we give the command to execute a particular program, the loader comes into work. The loader will load the .exe file in RAM and inform the CPU with the starting point of the address where this program is loaded.</w:t>
      </w:r>
    </w:p>
    <w:p w:rsidR="00D122FA" w:rsidRPr="00D122FA" w:rsidRDefault="00D122FA" w:rsidP="00D122FA">
      <w:pPr>
        <w:pStyle w:val="Heading1"/>
      </w:pPr>
      <w:r w:rsidRPr="00D122FA">
        <w:t>COMPILING A C PROGRAM WITHOUT IDE</w:t>
      </w:r>
    </w:p>
    <w:p w:rsidR="00D122FA" w:rsidRPr="00D122FA" w:rsidRDefault="00D122FA" w:rsidP="00D122FA">
      <w:r w:rsidRPr="00D122FA">
        <w:t>We usually use a compiler with a graphical user interface, to compile our C program. This can also be done by using cmd.</w:t>
      </w:r>
    </w:p>
    <w:p w:rsidR="00D122FA" w:rsidRPr="00D122FA" w:rsidRDefault="00D122FA" w:rsidP="00D122FA">
      <w:pPr>
        <w:rPr>
          <w:b/>
        </w:rPr>
      </w:pPr>
      <w:r w:rsidRPr="00D122FA">
        <w:rPr>
          <w:b/>
        </w:rPr>
        <w:t xml:space="preserve">STEP 1: </w:t>
      </w:r>
      <w:r w:rsidRPr="00D122FA">
        <w:t>Run the command ‘gcc -v’ to check if you have a compiler installed. If not you need to download a gcc compiler and install it. You can search for cmd in your windows system to open the command prompt.</w:t>
      </w:r>
    </w:p>
    <w:p w:rsidR="00D122FA" w:rsidRPr="00D122FA" w:rsidRDefault="00D122FA" w:rsidP="00D122FA">
      <w:pPr>
        <w:rPr>
          <w:b/>
        </w:rPr>
      </w:pPr>
      <w:r w:rsidRPr="00D122FA">
        <w:rPr>
          <w:b/>
          <w:noProof/>
        </w:rPr>
        <w:drawing>
          <wp:inline distT="0" distB="0" distL="0" distR="0">
            <wp:extent cx="5619750" cy="2413000"/>
            <wp:effectExtent l="0" t="0" r="0" b="6350"/>
            <wp:docPr id="1687905981" name="Picture 72" descr="Output - How to Compile C Program In CM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tput - How to Compile C Program In CMD - Edureka"/>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750" cy="2413000"/>
                    </a:xfrm>
                    <a:prstGeom prst="rect">
                      <a:avLst/>
                    </a:prstGeom>
                    <a:noFill/>
                    <a:ln>
                      <a:noFill/>
                    </a:ln>
                  </pic:spPr>
                </pic:pic>
              </a:graphicData>
            </a:graphic>
          </wp:inline>
        </w:drawing>
      </w:r>
    </w:p>
    <w:p w:rsidR="00D122FA" w:rsidRPr="00D122FA" w:rsidRDefault="00D122FA" w:rsidP="00D122FA">
      <w:r w:rsidRPr="00D122FA">
        <w:rPr>
          <w:b/>
        </w:rPr>
        <w:t>Step 2:</w:t>
      </w:r>
      <w:r w:rsidRPr="00D122FA">
        <w:t xml:space="preserve"> Create a c program and store it in your system.</w:t>
      </w:r>
    </w:p>
    <w:p w:rsidR="00D122FA" w:rsidRPr="00D122FA" w:rsidRDefault="00D122FA" w:rsidP="00D122FA">
      <w:r w:rsidRPr="00D122FA">
        <w:rPr>
          <w:b/>
        </w:rPr>
        <w:t>STEP 3:</w:t>
      </w:r>
      <w:r w:rsidRPr="00D122FA">
        <w:t xml:space="preserve"> Change the working directory to where you have your C program. You can do that by using the command ‘</w:t>
      </w:r>
      <w:r w:rsidRPr="00D122FA">
        <w:rPr>
          <w:b/>
        </w:rPr>
        <w:t>cd</w:t>
      </w:r>
      <w:r w:rsidRPr="00D122FA">
        <w:t>’, which changes the directory. We need to pass the name of the directory in which the program is stored.</w:t>
      </w:r>
    </w:p>
    <w:p w:rsidR="00D122FA" w:rsidRPr="00D122FA" w:rsidRDefault="00D122FA" w:rsidP="00D122FA">
      <w:r w:rsidRPr="00D122FA">
        <w:rPr>
          <w:b/>
        </w:rPr>
        <w:t>Example:  </w:t>
      </w:r>
      <w:r w:rsidRPr="00D122FA">
        <w:t>cd Desktop</w:t>
      </w:r>
    </w:p>
    <w:p w:rsidR="00D122FA" w:rsidRPr="00D122FA" w:rsidRDefault="00D122FA" w:rsidP="00D122FA">
      <w:r w:rsidRPr="00D122FA">
        <w:t>Our program is already in the user directory so we don’t have to change it.</w:t>
      </w:r>
    </w:p>
    <w:p w:rsidR="00D122FA" w:rsidRDefault="00D122FA" w:rsidP="00D122FA">
      <w:pPr>
        <w:rPr>
          <w:b/>
        </w:rPr>
      </w:pPr>
    </w:p>
    <w:p w:rsidR="00D122FA" w:rsidRDefault="00D122FA" w:rsidP="00D122FA">
      <w:pPr>
        <w:rPr>
          <w:b/>
        </w:rPr>
      </w:pPr>
    </w:p>
    <w:p w:rsidR="00D122FA" w:rsidRPr="00D122FA" w:rsidRDefault="00D122FA" w:rsidP="00D122FA">
      <w:r w:rsidRPr="00D122FA">
        <w:rPr>
          <w:b/>
        </w:rPr>
        <w:lastRenderedPageBreak/>
        <w:t>STEP 4:</w:t>
      </w:r>
    </w:p>
    <w:p w:rsidR="00D122FA" w:rsidRPr="00D122FA" w:rsidRDefault="00D122FA" w:rsidP="00D122FA">
      <w:r w:rsidRPr="00D122FA">
        <w:t>The next step is to compile the program. To do this we need to use the command gcc followed by the name of the program we are going to execute. In our case, we will use Armstrong.c. Note that Armstrong.c is the name of the file.</w:t>
      </w:r>
    </w:p>
    <w:p w:rsidR="00D122FA" w:rsidRPr="00D122FA" w:rsidRDefault="00D122FA" w:rsidP="00D122FA">
      <w:pPr>
        <w:jc w:val="center"/>
      </w:pPr>
      <w:r w:rsidRPr="00D122FA">
        <w:rPr>
          <w:noProof/>
        </w:rPr>
        <w:drawing>
          <wp:inline distT="0" distB="0" distL="0" distR="0">
            <wp:extent cx="3549650" cy="1511300"/>
            <wp:effectExtent l="0" t="0" r="0" b="0"/>
            <wp:docPr id="448435271" name="Picture 71" descr="Output - How to Compile C Program In CM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utput - How to Compile C Program In CMD - Edureka"/>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9650" cy="1511300"/>
                    </a:xfrm>
                    <a:prstGeom prst="rect">
                      <a:avLst/>
                    </a:prstGeom>
                    <a:noFill/>
                    <a:ln>
                      <a:noFill/>
                    </a:ln>
                  </pic:spPr>
                </pic:pic>
              </a:graphicData>
            </a:graphic>
          </wp:inline>
        </w:drawing>
      </w:r>
    </w:p>
    <w:p w:rsidR="00D122FA" w:rsidRPr="00D122FA" w:rsidRDefault="00D122FA" w:rsidP="00D122FA">
      <w:r w:rsidRPr="00D122FA">
        <w:t>After this, an executable file will be created in the directory that your c file exists in. Eg: Armstrong.exe</w:t>
      </w:r>
    </w:p>
    <w:p w:rsidR="00D122FA" w:rsidRPr="00D122FA" w:rsidRDefault="00D122FA" w:rsidP="00D122FA">
      <w:r w:rsidRPr="00D122FA">
        <w:rPr>
          <w:b/>
        </w:rPr>
        <w:t>STEP 5:</w:t>
      </w:r>
    </w:p>
    <w:p w:rsidR="00D122FA" w:rsidRPr="00D122FA" w:rsidRDefault="00D122FA" w:rsidP="00D122FA">
      <w:r w:rsidRPr="00D122FA">
        <w:t>In the next step, we can run the program. This is done by simply giving the name of the executable file without any extension. On giving this we will get an output. Here, our Armstrong code is executed and we got output for this code.</w:t>
      </w:r>
    </w:p>
    <w:p w:rsidR="00D122FA" w:rsidRDefault="00D122FA" w:rsidP="00D122FA">
      <w:pPr>
        <w:jc w:val="center"/>
      </w:pPr>
      <w:r w:rsidRPr="00D122FA">
        <w:rPr>
          <w:noProof/>
        </w:rPr>
        <w:drawing>
          <wp:inline distT="0" distB="0" distL="0" distR="0">
            <wp:extent cx="3505200" cy="1771650"/>
            <wp:effectExtent l="0" t="0" r="0" b="0"/>
            <wp:docPr id="1383364699" name="Picture 70" descr="Output - How to Compile C Program In CM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put - How to Compile C Program In CMD - Edureka"/>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200" cy="1771650"/>
                    </a:xfrm>
                    <a:prstGeom prst="rect">
                      <a:avLst/>
                    </a:prstGeom>
                    <a:noFill/>
                    <a:ln>
                      <a:noFill/>
                    </a:ln>
                  </pic:spPr>
                </pic:pic>
              </a:graphicData>
            </a:graphic>
          </wp:inline>
        </w:drawing>
      </w:r>
    </w:p>
    <w:p w:rsidR="00D122FA" w:rsidRDefault="00D122FA" w:rsidP="00D122FA">
      <w:pPr>
        <w:jc w:val="center"/>
      </w:pPr>
    </w:p>
    <w:p w:rsidR="00D122FA" w:rsidRDefault="00D122FA" w:rsidP="00D122FA">
      <w:pPr>
        <w:jc w:val="center"/>
      </w:pPr>
    </w:p>
    <w:p w:rsidR="00D122FA" w:rsidRDefault="00D122FA" w:rsidP="00D122FA">
      <w:pPr>
        <w:jc w:val="center"/>
      </w:pPr>
    </w:p>
    <w:p w:rsidR="00D122FA" w:rsidRDefault="00D122FA" w:rsidP="00D122FA">
      <w:pPr>
        <w:jc w:val="center"/>
      </w:pPr>
    </w:p>
    <w:p w:rsidR="00D122FA" w:rsidRDefault="00D122FA" w:rsidP="00D122FA">
      <w:pPr>
        <w:jc w:val="center"/>
      </w:pPr>
    </w:p>
    <w:p w:rsidR="00D122FA" w:rsidRDefault="00D122FA" w:rsidP="00D122FA">
      <w:pPr>
        <w:jc w:val="center"/>
      </w:pPr>
    </w:p>
    <w:p w:rsidR="00D122FA" w:rsidRPr="00D122FA" w:rsidRDefault="00D122FA" w:rsidP="00D122FA">
      <w:pPr>
        <w:jc w:val="center"/>
      </w:pPr>
    </w:p>
    <w:p w:rsidR="00D122FA" w:rsidRPr="00D122FA" w:rsidRDefault="00D122FA" w:rsidP="00D122FA">
      <w:pPr>
        <w:pStyle w:val="Heading1"/>
      </w:pPr>
      <w:r w:rsidRPr="00D122FA">
        <w:lastRenderedPageBreak/>
        <w:t>DATATYPES IN C</w:t>
      </w:r>
    </w:p>
    <w:p w:rsidR="00D122FA" w:rsidRPr="00D122FA" w:rsidRDefault="00D122FA" w:rsidP="00D122FA">
      <w:pPr>
        <w:numPr>
          <w:ilvl w:val="0"/>
          <w:numId w:val="27"/>
        </w:numPr>
        <w:rPr>
          <w:b/>
        </w:rPr>
      </w:pPr>
      <w:r w:rsidRPr="00D122FA">
        <w:t xml:space="preserve">In C programming, data types are declarations for variables. This determines the type and size of data associated with variables. </w:t>
      </w:r>
    </w:p>
    <w:p w:rsidR="00D122FA" w:rsidRPr="00D122FA" w:rsidRDefault="00D122FA" w:rsidP="00D122FA">
      <w:r w:rsidRPr="00D122FA">
        <w:t>Here's a table containing commonly used types in C programming for quick access.</w:t>
      </w:r>
    </w:p>
    <w:tbl>
      <w:tblPr>
        <w:tblW w:w="691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tblPr>
      <w:tblGrid>
        <w:gridCol w:w="1002"/>
        <w:gridCol w:w="3927"/>
        <w:gridCol w:w="1986"/>
      </w:tblGrid>
      <w:tr w:rsidR="00D122FA" w:rsidRPr="00D122FA"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0F0F0"/>
            <w:tcMar>
              <w:top w:w="15" w:type="dxa"/>
              <w:left w:w="15" w:type="dxa"/>
              <w:bottom w:w="15" w:type="dxa"/>
              <w:right w:w="15" w:type="dxa"/>
            </w:tcMar>
            <w:vAlign w:val="center"/>
            <w:hideMark/>
          </w:tcPr>
          <w:p w:rsidR="00D122FA" w:rsidRPr="00D122FA" w:rsidRDefault="00D122FA" w:rsidP="00D122FA">
            <w:pPr>
              <w:rPr>
                <w:b/>
              </w:rPr>
            </w:pPr>
            <w:r w:rsidRPr="00D122FA">
              <w:rPr>
                <w:b/>
              </w:rPr>
              <w:t>Data Type</w:t>
            </w:r>
          </w:p>
        </w:tc>
        <w:tc>
          <w:tcPr>
            <w:tcW w:w="3925" w:type="dxa"/>
            <w:tcBorders>
              <w:top w:val="single" w:sz="6" w:space="0" w:color="000000"/>
              <w:left w:val="single" w:sz="6" w:space="0" w:color="000000"/>
              <w:bottom w:val="single" w:sz="6" w:space="0" w:color="000000"/>
              <w:right w:val="single" w:sz="6" w:space="0" w:color="000000"/>
            </w:tcBorders>
            <w:shd w:val="clear" w:color="auto" w:fill="F0F0F0"/>
            <w:vAlign w:val="center"/>
            <w:hideMark/>
          </w:tcPr>
          <w:p w:rsidR="00D122FA" w:rsidRPr="00D122FA" w:rsidRDefault="00D122FA" w:rsidP="00D122FA">
            <w:pPr>
              <w:rPr>
                <w:b/>
              </w:rPr>
            </w:pPr>
            <w:r w:rsidRPr="00D122FA">
              <w:rPr>
                <w:b/>
              </w:rPr>
              <w:t>Description</w:t>
            </w:r>
          </w:p>
        </w:tc>
        <w:tc>
          <w:tcPr>
            <w:tcW w:w="1985" w:type="dxa"/>
            <w:tcBorders>
              <w:top w:val="single" w:sz="6" w:space="0" w:color="000000"/>
              <w:left w:val="single" w:sz="6" w:space="0" w:color="000000"/>
              <w:bottom w:val="single" w:sz="6" w:space="0" w:color="000000"/>
              <w:right w:val="single" w:sz="6" w:space="0" w:color="000000"/>
            </w:tcBorders>
            <w:shd w:val="clear" w:color="auto" w:fill="F0F0F0"/>
            <w:hideMark/>
          </w:tcPr>
          <w:p w:rsidR="00D122FA" w:rsidRPr="00D122FA" w:rsidRDefault="00D122FA" w:rsidP="00D122FA">
            <w:pPr>
              <w:rPr>
                <w:b/>
              </w:rPr>
            </w:pPr>
            <w:r w:rsidRPr="00D122FA">
              <w:rPr>
                <w:b/>
              </w:rPr>
              <w:t>Size(bytes)</w:t>
            </w:r>
          </w:p>
        </w:tc>
      </w:tr>
      <w:tr w:rsidR="00D122FA" w:rsidRPr="00D122FA"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D122FA" w:rsidRPr="00D122FA" w:rsidRDefault="00D122FA" w:rsidP="00D122FA">
            <w:r w:rsidRPr="00D122FA">
              <w:t>int</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D122FA" w:rsidRPr="00D122FA" w:rsidRDefault="00D122FA" w:rsidP="00D122FA">
            <w:r w:rsidRPr="00D122FA">
              <w:t>Integers are whole numbers that can have both zero, positive and negative values but no decimal values.</w:t>
            </w:r>
          </w:p>
          <w:p w:rsidR="00D122FA" w:rsidRPr="00D122FA" w:rsidRDefault="00D122FA" w:rsidP="00D122FA">
            <w:r w:rsidRPr="00D122FA">
              <w:t>It can take 232 distinct states from -2147483648 to 2147483647.</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Pr>
          <w:p w:rsidR="00D122FA" w:rsidRPr="00D122FA" w:rsidRDefault="00D122FA" w:rsidP="00D122FA"/>
          <w:p w:rsidR="00D122FA" w:rsidRPr="00D122FA" w:rsidRDefault="00D122FA" w:rsidP="00D122FA">
            <w:r w:rsidRPr="00D122FA">
              <w:t>at least 2, usually 4</w:t>
            </w:r>
          </w:p>
        </w:tc>
      </w:tr>
      <w:tr w:rsidR="00D122FA" w:rsidRPr="00D122FA"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tcPr>
          <w:p w:rsidR="00D122FA" w:rsidRPr="00D122FA" w:rsidRDefault="00D122FA" w:rsidP="00D122FA">
            <w:r w:rsidRPr="00D122FA">
              <w:t>float</w:t>
            </w:r>
          </w:p>
          <w:p w:rsidR="00D122FA" w:rsidRPr="00D122FA" w:rsidRDefault="00D122FA" w:rsidP="00D122FA"/>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D122FA" w:rsidRPr="00D122FA" w:rsidRDefault="00D122FA" w:rsidP="00D122FA">
            <w:r w:rsidRPr="00D122FA">
              <w:t>Floating type variables can hold real numbers precision of 6 digits</w:t>
            </w:r>
          </w:p>
        </w:tc>
        <w:tc>
          <w:tcPr>
            <w:tcW w:w="1985" w:type="dxa"/>
            <w:tcBorders>
              <w:top w:val="single" w:sz="6" w:space="0" w:color="000000"/>
              <w:left w:val="single" w:sz="6" w:space="0" w:color="000000"/>
              <w:bottom w:val="single" w:sz="6" w:space="0" w:color="000000"/>
              <w:right w:val="single" w:sz="6" w:space="0" w:color="000000"/>
            </w:tcBorders>
            <w:shd w:val="clear" w:color="auto" w:fill="FFFFFF"/>
            <w:hideMark/>
          </w:tcPr>
          <w:p w:rsidR="00D122FA" w:rsidRPr="00D122FA" w:rsidRDefault="00D122FA" w:rsidP="00D122FA">
            <w:r w:rsidRPr="00D122FA">
              <w:t>4</w:t>
            </w:r>
          </w:p>
        </w:tc>
      </w:tr>
      <w:tr w:rsidR="00D122FA" w:rsidRPr="00D122FA"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D122FA" w:rsidRPr="00D122FA" w:rsidRDefault="00D122FA" w:rsidP="00D122FA">
            <w:r w:rsidRPr="00D122FA">
              <w:t>double</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D122FA" w:rsidRPr="00D122FA" w:rsidRDefault="00D122FA" w:rsidP="00D122FA">
            <w:r w:rsidRPr="00D122FA">
              <w:t>Floating type variables can hold real numbers with precision of 14 digits</w:t>
            </w:r>
          </w:p>
        </w:tc>
        <w:tc>
          <w:tcPr>
            <w:tcW w:w="1985" w:type="dxa"/>
            <w:tcBorders>
              <w:top w:val="single" w:sz="6" w:space="0" w:color="000000"/>
              <w:left w:val="single" w:sz="6" w:space="0" w:color="000000"/>
              <w:bottom w:val="single" w:sz="6" w:space="0" w:color="000000"/>
              <w:right w:val="single" w:sz="6" w:space="0" w:color="000000"/>
            </w:tcBorders>
            <w:shd w:val="clear" w:color="auto" w:fill="FFFFFF"/>
            <w:hideMark/>
          </w:tcPr>
          <w:p w:rsidR="00D122FA" w:rsidRPr="00D122FA" w:rsidRDefault="00D122FA" w:rsidP="00D122FA">
            <w:r w:rsidRPr="00D122FA">
              <w:t>8</w:t>
            </w:r>
          </w:p>
        </w:tc>
      </w:tr>
      <w:tr w:rsidR="00D122FA" w:rsidRPr="00D122FA" w:rsidTr="00D122FA">
        <w:trPr>
          <w:trHeight w:val="585"/>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D122FA" w:rsidRPr="00D122FA" w:rsidRDefault="00D122FA" w:rsidP="00D122FA">
            <w:r w:rsidRPr="00D122FA">
              <w:t>char</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D122FA" w:rsidRPr="00D122FA" w:rsidRDefault="00D122FA" w:rsidP="00D122FA">
            <w:r w:rsidRPr="00D122FA">
              <w:t>Character data type allows a variable to store only one character.</w:t>
            </w:r>
          </w:p>
          <w:p w:rsidR="00D122FA" w:rsidRPr="00D122FA" w:rsidRDefault="00D122FA" w:rsidP="00D122FA"/>
        </w:tc>
        <w:tc>
          <w:tcPr>
            <w:tcW w:w="1985" w:type="dxa"/>
            <w:tcBorders>
              <w:top w:val="single" w:sz="6" w:space="0" w:color="000000"/>
              <w:left w:val="single" w:sz="6" w:space="0" w:color="000000"/>
              <w:bottom w:val="single" w:sz="6" w:space="0" w:color="000000"/>
              <w:right w:val="single" w:sz="6" w:space="0" w:color="000000"/>
            </w:tcBorders>
            <w:shd w:val="clear" w:color="auto" w:fill="FFFFFF"/>
            <w:hideMark/>
          </w:tcPr>
          <w:p w:rsidR="00D122FA" w:rsidRPr="00D122FA" w:rsidRDefault="00D122FA" w:rsidP="00D122FA">
            <w:r w:rsidRPr="00D122FA">
              <w:t>1</w:t>
            </w:r>
          </w:p>
        </w:tc>
      </w:tr>
    </w:tbl>
    <w:p w:rsidR="00D122FA" w:rsidRPr="00D122FA" w:rsidRDefault="00D122FA" w:rsidP="00D122FA">
      <w:pPr>
        <w:rPr>
          <w:b/>
        </w:rPr>
      </w:pPr>
    </w:p>
    <w:p w:rsidR="00D122FA" w:rsidRPr="00D122FA" w:rsidRDefault="00D122FA" w:rsidP="00D122FA">
      <w:pPr>
        <w:rPr>
          <w:b/>
          <w:u w:val="single"/>
        </w:rPr>
      </w:pPr>
    </w:p>
    <w:p w:rsidR="00D122FA" w:rsidRPr="00D122FA" w:rsidRDefault="00D122FA" w:rsidP="00D122FA">
      <w:pPr>
        <w:pStyle w:val="Heading1"/>
      </w:pPr>
      <w:r w:rsidRPr="00D122FA">
        <w:t xml:space="preserve">VARIABLES IN C </w:t>
      </w:r>
    </w:p>
    <w:p w:rsidR="00D122FA" w:rsidRPr="00D122FA" w:rsidRDefault="00D122FA" w:rsidP="00D122FA">
      <w:pPr>
        <w:numPr>
          <w:ilvl w:val="0"/>
          <w:numId w:val="24"/>
        </w:numPr>
      </w:pPr>
      <w:r w:rsidRPr="00D122FA">
        <w:t>In programming, a variable is a container (storage area) to hold data.</w:t>
      </w:r>
    </w:p>
    <w:p w:rsidR="00D122FA" w:rsidRPr="00D122FA" w:rsidRDefault="00D122FA" w:rsidP="00D122FA">
      <w:pPr>
        <w:numPr>
          <w:ilvl w:val="0"/>
          <w:numId w:val="24"/>
        </w:numPr>
      </w:pPr>
      <w:r w:rsidRPr="00D122FA">
        <w:t xml:space="preserve">To indicate the storage area, each variable should be given a unique name (identifier). Variable names are just the symbolic representation of a memory location. </w:t>
      </w:r>
    </w:p>
    <w:p w:rsidR="00D122FA" w:rsidRPr="00D122FA" w:rsidRDefault="00D122FA" w:rsidP="00D122FA">
      <w:r w:rsidRPr="00D122FA">
        <w:rPr>
          <w:b/>
        </w:rPr>
        <w:t>Syntax</w:t>
      </w:r>
      <w:r w:rsidRPr="00D122FA">
        <w:t>:</w:t>
      </w:r>
    </w:p>
    <w:p w:rsidR="00D122FA" w:rsidRPr="00D122FA" w:rsidRDefault="00D122FA" w:rsidP="00D122FA">
      <w:r w:rsidRPr="00D122FA">
        <w:t xml:space="preserve">A variable can be declared and initialized using following syntax: </w:t>
      </w:r>
    </w:p>
    <w:p w:rsidR="00D122FA" w:rsidRPr="00D122FA" w:rsidRDefault="00D122FA" w:rsidP="00D122FA">
      <w:pPr>
        <w:rPr>
          <w:b/>
        </w:rPr>
      </w:pPr>
      <w:r w:rsidRPr="00D122FA">
        <w:rPr>
          <w:b/>
        </w:rPr>
        <w:t>datatype   variable_name   =    value ;</w:t>
      </w:r>
    </w:p>
    <w:p w:rsidR="00D122FA" w:rsidRPr="00D122FA" w:rsidRDefault="00D122FA" w:rsidP="00D122FA">
      <w:pPr>
        <w:rPr>
          <w:b/>
        </w:rPr>
      </w:pPr>
      <w:r w:rsidRPr="00D122FA">
        <w:rPr>
          <w:b/>
        </w:rPr>
        <w:t>Example:</w:t>
      </w:r>
    </w:p>
    <w:p w:rsidR="00D122FA" w:rsidRPr="00D122FA" w:rsidRDefault="00D122FA" w:rsidP="00D122FA">
      <w:pPr>
        <w:rPr>
          <w:b/>
        </w:rPr>
      </w:pPr>
      <w:r w:rsidRPr="00D122FA">
        <w:rPr>
          <w:b/>
        </w:rPr>
        <w:t>int playerScore = 95;</w:t>
      </w:r>
    </w:p>
    <w:p w:rsidR="00D122FA" w:rsidRPr="00D122FA" w:rsidRDefault="00D122FA" w:rsidP="00D122FA">
      <w:r w:rsidRPr="00D122FA">
        <w:t>Here, playerScore is a variable of int type. Here, the variable is assigned an integer value 95</w:t>
      </w:r>
    </w:p>
    <w:p w:rsidR="00D122FA" w:rsidRPr="00D122FA" w:rsidRDefault="00D122FA" w:rsidP="00D122FA">
      <w:pPr>
        <w:rPr>
          <w:b/>
          <w:u w:val="single"/>
        </w:rPr>
      </w:pPr>
      <w:r w:rsidRPr="00D122FA">
        <w:rPr>
          <w:b/>
          <w:u w:val="single"/>
        </w:rPr>
        <w:t>Rules for naming a variable</w:t>
      </w:r>
    </w:p>
    <w:p w:rsidR="00D122FA" w:rsidRPr="00D122FA" w:rsidRDefault="00D122FA" w:rsidP="00D122FA">
      <w:pPr>
        <w:numPr>
          <w:ilvl w:val="0"/>
          <w:numId w:val="28"/>
        </w:numPr>
      </w:pPr>
      <w:r w:rsidRPr="00D122FA">
        <w:t>A variable name can only have letters (both uppercase and lowercase letters), digits and underscore.</w:t>
      </w:r>
    </w:p>
    <w:p w:rsidR="00D122FA" w:rsidRPr="00D122FA" w:rsidRDefault="00D122FA" w:rsidP="00D122FA">
      <w:pPr>
        <w:numPr>
          <w:ilvl w:val="0"/>
          <w:numId w:val="28"/>
        </w:numPr>
      </w:pPr>
      <w:r w:rsidRPr="00D122FA">
        <w:t>The first letter of a variable should be either a letter or an underscore.</w:t>
      </w:r>
    </w:p>
    <w:p w:rsidR="00D122FA" w:rsidRPr="00D122FA" w:rsidRDefault="00D122FA" w:rsidP="00D122FA">
      <w:pPr>
        <w:numPr>
          <w:ilvl w:val="0"/>
          <w:numId w:val="28"/>
        </w:numPr>
      </w:pPr>
      <w:r w:rsidRPr="00D122FA">
        <w:t>There is no rule on how long a variable name (identifier) can be. However, you may run into problems in some compilers if the variable name is longer than 31 characters.</w:t>
      </w:r>
    </w:p>
    <w:p w:rsidR="00D122FA" w:rsidRPr="00D122FA" w:rsidRDefault="00D122FA" w:rsidP="00D122FA">
      <w:r w:rsidRPr="00D122FA">
        <w:t>Note: You should always try to give meaningful names to variables. For example: firstName is a better variable name than fn.</w:t>
      </w:r>
    </w:p>
    <w:p w:rsidR="00D122FA" w:rsidRPr="00D122FA" w:rsidRDefault="00D122FA" w:rsidP="00D122FA">
      <w:pPr>
        <w:numPr>
          <w:ilvl w:val="0"/>
          <w:numId w:val="29"/>
        </w:numPr>
      </w:pPr>
      <w:r w:rsidRPr="00D122FA">
        <w:t>C is a strongly typed language. This means that the variable type cannot be changed once it is declared.</w:t>
      </w:r>
    </w:p>
    <w:p w:rsidR="00D122FA" w:rsidRPr="00D122FA" w:rsidRDefault="00D122FA" w:rsidP="00D122FA">
      <w:pPr>
        <w:pStyle w:val="Heading1"/>
      </w:pPr>
      <w:r w:rsidRPr="00D122FA">
        <w:t>FORMAT SPECIFIERS</w:t>
      </w:r>
    </w:p>
    <w:p w:rsidR="00D122FA" w:rsidRPr="00D122FA" w:rsidRDefault="00D122FA" w:rsidP="00D122FA">
      <w:pPr>
        <w:numPr>
          <w:ilvl w:val="0"/>
          <w:numId w:val="30"/>
        </w:numPr>
      </w:pPr>
      <w:r w:rsidRPr="00D122FA">
        <w:t>Format Specifiers are strings used in the formatted input and output.</w:t>
      </w:r>
    </w:p>
    <w:p w:rsidR="00D122FA" w:rsidRPr="00D122FA" w:rsidRDefault="00D122FA" w:rsidP="00D122FA">
      <w:pPr>
        <w:numPr>
          <w:ilvl w:val="0"/>
          <w:numId w:val="30"/>
        </w:numPr>
      </w:pPr>
      <w:r w:rsidRPr="00D122FA">
        <w:t xml:space="preserve">The format specifiers are used in C to determine the format of input and output. </w:t>
      </w:r>
    </w:p>
    <w:p w:rsidR="00D122FA" w:rsidRPr="00D122FA" w:rsidRDefault="00D122FA" w:rsidP="00D122FA">
      <w:pPr>
        <w:numPr>
          <w:ilvl w:val="0"/>
          <w:numId w:val="30"/>
        </w:numPr>
      </w:pPr>
      <w:r w:rsidRPr="00D122FA">
        <w:t>Using this concept the compiler can understand that what type of data is in a variable while taking input using the scanf() function and printing using printf() function.</w:t>
      </w:r>
    </w:p>
    <w:p w:rsidR="00D122FA" w:rsidRPr="00D122FA" w:rsidRDefault="00D122FA" w:rsidP="00D122FA">
      <w:r w:rsidRPr="00D122FA">
        <w:t xml:space="preserve">Some of the commonly used Format Specifiers are given below: </w:t>
      </w:r>
    </w:p>
    <w:tbl>
      <w:tblPr>
        <w:tblW w:w="96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tblPr>
      <w:tblGrid>
        <w:gridCol w:w="1560"/>
        <w:gridCol w:w="8070"/>
      </w:tblGrid>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Format specifier</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Description</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%d or %i</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signed integer value where signed integer means that the variable can hold both positive and negative values.</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%u</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unsigned integer value where the unsigned integer means that the variable can hold only positive value.</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%o</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octal unsigned integer where octal integer value always starts with a 0 value.</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%x</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hexadecimal unsigned integer where the hexadecimal integer value always starts with a 0x value. In this, alphabetical characters are printed in small letters such as a, b, c, etc.</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%X</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hexadecimal unsigned integer, but %X prints the alphabetical characters in uppercase such as A, B, C, etc.</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%f</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for printing the decimal floating-point values. By default, it prints the 6 values after '.'.</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%e / %E</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for scientific notation. It is also known as Mantissa or Exponent.</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%g</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decimal floating-point values, and it uses the fixed precision, i.e., the value after the decimal in input would be exactly the same as the value in the output.</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%p</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address in a hexadecimal form.</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%c</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unsigned character.</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%s</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strings.</w:t>
            </w:r>
          </w:p>
        </w:tc>
      </w:tr>
      <w:tr w:rsidR="00D122FA" w:rsidRPr="00D122FA" w:rsidTr="00D122FA">
        <w:tc>
          <w:tcPr>
            <w:tcW w:w="1559"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%ld</w:t>
            </w:r>
          </w:p>
        </w:tc>
        <w:tc>
          <w:tcPr>
            <w:tcW w:w="8066"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It is used to print the long-signed integer value.</w:t>
            </w:r>
          </w:p>
        </w:tc>
      </w:tr>
    </w:tbl>
    <w:p w:rsidR="00D122FA" w:rsidRPr="00D122FA" w:rsidRDefault="00D122FA" w:rsidP="00D122FA">
      <w:pPr>
        <w:pStyle w:val="Heading1"/>
      </w:pPr>
      <w:r w:rsidRPr="00D122FA">
        <w:t>Example:</w:t>
      </w:r>
    </w:p>
    <w:p w:rsidR="00D122FA" w:rsidRPr="00D122FA" w:rsidRDefault="00D122FA" w:rsidP="00D122FA">
      <w:pPr>
        <w:jc w:val="center"/>
        <w:rPr>
          <w:b/>
          <w:u w:val="single"/>
        </w:rPr>
      </w:pPr>
      <w:bookmarkStart w:id="0" w:name="_heading=h.30j0zll"/>
      <w:bookmarkEnd w:id="0"/>
      <w:r w:rsidRPr="00D122FA">
        <w:rPr>
          <w:noProof/>
        </w:rPr>
        <w:drawing>
          <wp:inline distT="0" distB="0" distL="0" distR="0">
            <wp:extent cx="3467100" cy="4254500"/>
            <wp:effectExtent l="0" t="0" r="0" b="0"/>
            <wp:docPr id="6856667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7100" cy="4254500"/>
                    </a:xfrm>
                    <a:prstGeom prst="rect">
                      <a:avLst/>
                    </a:prstGeom>
                    <a:noFill/>
                    <a:ln>
                      <a:noFill/>
                    </a:ln>
                  </pic:spPr>
                </pic:pic>
              </a:graphicData>
            </a:graphic>
          </wp:inline>
        </w:drawing>
      </w:r>
    </w:p>
    <w:p w:rsidR="00D122FA" w:rsidRPr="00D122FA" w:rsidRDefault="00D122FA" w:rsidP="00D122FA">
      <w:pPr>
        <w:rPr>
          <w:b/>
        </w:rPr>
      </w:pPr>
    </w:p>
    <w:p w:rsidR="00D122FA" w:rsidRPr="00D122FA" w:rsidRDefault="00D122FA" w:rsidP="00D122FA">
      <w:pPr>
        <w:rPr>
          <w:b/>
        </w:rPr>
      </w:pPr>
    </w:p>
    <w:p w:rsidR="00D122FA" w:rsidRPr="00D122FA" w:rsidRDefault="00D122FA" w:rsidP="00D122FA">
      <w:pPr>
        <w:rPr>
          <w:b/>
        </w:rPr>
      </w:pPr>
    </w:p>
    <w:p w:rsidR="00D122FA" w:rsidRPr="00D122FA" w:rsidRDefault="00D122FA" w:rsidP="00D122FA">
      <w:pPr>
        <w:rPr>
          <w:b/>
        </w:rPr>
      </w:pPr>
    </w:p>
    <w:p w:rsidR="00D122FA" w:rsidRPr="00D122FA" w:rsidRDefault="00D122FA" w:rsidP="00D122FA">
      <w:pPr>
        <w:rPr>
          <w:b/>
        </w:rPr>
      </w:pPr>
    </w:p>
    <w:p w:rsidR="00D122FA" w:rsidRPr="00D122FA" w:rsidRDefault="00D122FA" w:rsidP="00D122FA">
      <w:pPr>
        <w:rPr>
          <w:b/>
        </w:rPr>
      </w:pPr>
      <w:r w:rsidRPr="00D122FA">
        <w:rPr>
          <w:b/>
        </w:rPr>
        <w:t>Output</w:t>
      </w:r>
    </w:p>
    <w:p w:rsidR="00D122FA" w:rsidRPr="00D122FA" w:rsidRDefault="00D122FA" w:rsidP="00D122FA">
      <w:pPr>
        <w:jc w:val="center"/>
        <w:rPr>
          <w:b/>
          <w:u w:val="single"/>
        </w:rPr>
      </w:pPr>
      <w:r w:rsidRPr="00D122FA">
        <w:rPr>
          <w:noProof/>
        </w:rPr>
        <w:drawing>
          <wp:inline distT="0" distB="0" distL="0" distR="0">
            <wp:extent cx="3930650" cy="1727200"/>
            <wp:effectExtent l="0" t="0" r="0" b="6350"/>
            <wp:docPr id="4551143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0650" cy="1727200"/>
                    </a:xfrm>
                    <a:prstGeom prst="rect">
                      <a:avLst/>
                    </a:prstGeom>
                    <a:noFill/>
                    <a:ln>
                      <a:noFill/>
                    </a:ln>
                  </pic:spPr>
                </pic:pic>
              </a:graphicData>
            </a:graphic>
          </wp:inline>
        </w:drawing>
      </w:r>
    </w:p>
    <w:p w:rsidR="00D122FA" w:rsidRPr="00D122FA" w:rsidRDefault="00D122FA" w:rsidP="000C0BD0">
      <w:pPr>
        <w:pStyle w:val="Heading1"/>
      </w:pPr>
      <w:r w:rsidRPr="00D122FA">
        <w:t>OUTPUT IN C</w:t>
      </w:r>
    </w:p>
    <w:p w:rsidR="00D122FA" w:rsidRPr="00D122FA" w:rsidRDefault="00D122FA" w:rsidP="00D122FA">
      <w:pPr>
        <w:numPr>
          <w:ilvl w:val="0"/>
          <w:numId w:val="29"/>
        </w:numPr>
      </w:pPr>
      <w:r w:rsidRPr="00D122FA">
        <w:t xml:space="preserve">In C programming, printf() is one of the main output function. The function sends formatted output to the screen. </w:t>
      </w:r>
    </w:p>
    <w:p w:rsidR="00D122FA" w:rsidRPr="00D122FA" w:rsidRDefault="00D122FA" w:rsidP="00D122FA">
      <w:pPr>
        <w:numPr>
          <w:ilvl w:val="0"/>
          <w:numId w:val="29"/>
        </w:numPr>
      </w:pPr>
      <w:r w:rsidRPr="00D122FA">
        <w:t>The syntax of printf() function is given below:</w:t>
      </w:r>
    </w:p>
    <w:p w:rsidR="00D122FA" w:rsidRPr="00D122FA" w:rsidRDefault="00D122FA" w:rsidP="00D122FA">
      <w:pPr>
        <w:rPr>
          <w:b/>
        </w:rPr>
      </w:pPr>
      <w:r w:rsidRPr="00D122FA">
        <w:rPr>
          <w:b/>
        </w:rPr>
        <w:t>printf("format string",variable_name);</w:t>
      </w:r>
    </w:p>
    <w:p w:rsidR="00D122FA" w:rsidRPr="00D122FA" w:rsidRDefault="00D122FA" w:rsidP="000C0BD0">
      <w:pPr>
        <w:pStyle w:val="Heading1"/>
      </w:pPr>
      <w:r w:rsidRPr="00D122FA">
        <w:t>Example</w:t>
      </w:r>
    </w:p>
    <w:p w:rsidR="00D122FA" w:rsidRPr="00D122FA" w:rsidRDefault="00D122FA" w:rsidP="000C0BD0">
      <w:pPr>
        <w:jc w:val="center"/>
      </w:pPr>
      <w:r w:rsidRPr="00D122FA">
        <w:rPr>
          <w:noProof/>
        </w:rPr>
        <w:drawing>
          <wp:inline distT="0" distB="0" distL="0" distR="0">
            <wp:extent cx="2686050" cy="977900"/>
            <wp:effectExtent l="0" t="0" r="0" b="0"/>
            <wp:docPr id="801509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6050" cy="977900"/>
                    </a:xfrm>
                    <a:prstGeom prst="rect">
                      <a:avLst/>
                    </a:prstGeom>
                    <a:noFill/>
                    <a:ln>
                      <a:noFill/>
                    </a:ln>
                  </pic:spPr>
                </pic:pic>
              </a:graphicData>
            </a:graphic>
          </wp:inline>
        </w:drawing>
      </w:r>
    </w:p>
    <w:p w:rsidR="00D122FA" w:rsidRPr="00D122FA" w:rsidRDefault="00D122FA" w:rsidP="00D122FA">
      <w:pPr>
        <w:rPr>
          <w:b/>
        </w:rPr>
      </w:pPr>
      <w:r w:rsidRPr="00D122FA">
        <w:rPr>
          <w:b/>
        </w:rPr>
        <w:t>Output</w:t>
      </w:r>
    </w:p>
    <w:p w:rsidR="00D122FA" w:rsidRPr="00D122FA" w:rsidRDefault="00D122FA" w:rsidP="000C0BD0">
      <w:pPr>
        <w:jc w:val="center"/>
      </w:pPr>
      <w:r w:rsidRPr="00D122FA">
        <w:rPr>
          <w:noProof/>
        </w:rPr>
        <w:drawing>
          <wp:inline distT="0" distB="0" distL="0" distR="0">
            <wp:extent cx="4324350" cy="2171700"/>
            <wp:effectExtent l="0" t="0" r="0" b="0"/>
            <wp:docPr id="99845549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4350" cy="2171700"/>
                    </a:xfrm>
                    <a:prstGeom prst="rect">
                      <a:avLst/>
                    </a:prstGeom>
                    <a:noFill/>
                    <a:ln>
                      <a:noFill/>
                    </a:ln>
                  </pic:spPr>
                </pic:pic>
              </a:graphicData>
            </a:graphic>
          </wp:inline>
        </w:drawing>
      </w:r>
    </w:p>
    <w:p w:rsidR="00D122FA" w:rsidRPr="00D122FA" w:rsidRDefault="00D122FA" w:rsidP="00D122FA">
      <w:pPr>
        <w:rPr>
          <w:b/>
        </w:rPr>
      </w:pPr>
    </w:p>
    <w:p w:rsidR="00D122FA" w:rsidRPr="00D122FA" w:rsidRDefault="00D122FA" w:rsidP="00D122FA">
      <w:pPr>
        <w:rPr>
          <w:b/>
        </w:rPr>
      </w:pPr>
    </w:p>
    <w:p w:rsidR="00D122FA" w:rsidRPr="00D122FA" w:rsidRDefault="00D122FA" w:rsidP="000C0BD0">
      <w:pPr>
        <w:pStyle w:val="Heading1"/>
      </w:pPr>
      <w:r w:rsidRPr="00D122FA">
        <w:t>Example # 2:</w:t>
      </w:r>
    </w:p>
    <w:p w:rsidR="00D122FA" w:rsidRPr="00D122FA" w:rsidRDefault="00D122FA" w:rsidP="000C0BD0">
      <w:pPr>
        <w:jc w:val="center"/>
        <w:rPr>
          <w:b/>
        </w:rPr>
      </w:pPr>
      <w:r w:rsidRPr="00D122FA">
        <w:rPr>
          <w:noProof/>
        </w:rPr>
        <w:drawing>
          <wp:inline distT="0" distB="0" distL="0" distR="0">
            <wp:extent cx="2654300" cy="1009650"/>
            <wp:effectExtent l="0" t="0" r="0" b="0"/>
            <wp:docPr id="137077529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4300" cy="1009650"/>
                    </a:xfrm>
                    <a:prstGeom prst="rect">
                      <a:avLst/>
                    </a:prstGeom>
                    <a:noFill/>
                    <a:ln>
                      <a:noFill/>
                    </a:ln>
                  </pic:spPr>
                </pic:pic>
              </a:graphicData>
            </a:graphic>
          </wp:inline>
        </w:drawing>
      </w:r>
    </w:p>
    <w:p w:rsidR="00D122FA" w:rsidRPr="00D122FA" w:rsidRDefault="00D122FA" w:rsidP="00D122FA">
      <w:pPr>
        <w:rPr>
          <w:b/>
        </w:rPr>
      </w:pPr>
      <w:r w:rsidRPr="00D122FA">
        <w:rPr>
          <w:b/>
        </w:rPr>
        <w:t>Output</w:t>
      </w:r>
    </w:p>
    <w:p w:rsidR="00D122FA" w:rsidRPr="00D122FA" w:rsidRDefault="00D122FA" w:rsidP="000C0BD0">
      <w:pPr>
        <w:jc w:val="center"/>
        <w:rPr>
          <w:b/>
        </w:rPr>
      </w:pPr>
      <w:r w:rsidRPr="00D122FA">
        <w:rPr>
          <w:noProof/>
        </w:rPr>
        <w:drawing>
          <wp:inline distT="0" distB="0" distL="0" distR="0">
            <wp:extent cx="3536950" cy="1790700"/>
            <wp:effectExtent l="0" t="0" r="6350" b="0"/>
            <wp:docPr id="19687106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36950" cy="1790700"/>
                    </a:xfrm>
                    <a:prstGeom prst="rect">
                      <a:avLst/>
                    </a:prstGeom>
                    <a:noFill/>
                    <a:ln>
                      <a:noFill/>
                    </a:ln>
                  </pic:spPr>
                </pic:pic>
              </a:graphicData>
            </a:graphic>
          </wp:inline>
        </w:drawing>
      </w:r>
    </w:p>
    <w:p w:rsidR="00D122FA" w:rsidRPr="00D122FA" w:rsidRDefault="00D122FA" w:rsidP="00D122FA">
      <w:r w:rsidRPr="00D122FA">
        <w:t>We use %d format specifier to print int types. Here, the %d inside the quotations will be replaced by the value of testInteger</w:t>
      </w:r>
    </w:p>
    <w:p w:rsidR="00D122FA" w:rsidRPr="00D122FA" w:rsidRDefault="00D122FA" w:rsidP="00D122FA">
      <w:r w:rsidRPr="00D122FA">
        <w:t>We will study the format specifier later in this lab.</w:t>
      </w:r>
    </w:p>
    <w:p w:rsidR="00D122FA" w:rsidRPr="00D122FA" w:rsidRDefault="00D122FA" w:rsidP="000C0BD0">
      <w:pPr>
        <w:pStyle w:val="Heading1"/>
      </w:pPr>
      <w:r w:rsidRPr="00D122FA">
        <w:t>INPUT IN C</w:t>
      </w:r>
    </w:p>
    <w:p w:rsidR="00D122FA" w:rsidRPr="00D122FA" w:rsidRDefault="00D122FA" w:rsidP="00D122FA">
      <w:pPr>
        <w:numPr>
          <w:ilvl w:val="0"/>
          <w:numId w:val="31"/>
        </w:numPr>
      </w:pPr>
      <w:r w:rsidRPr="00D122FA">
        <w:t>In C programming, scanf() is one of the commonly used function to take input from the user.</w:t>
      </w:r>
    </w:p>
    <w:p w:rsidR="00D122FA" w:rsidRPr="00D122FA" w:rsidRDefault="00D122FA" w:rsidP="00D122FA">
      <w:pPr>
        <w:numPr>
          <w:ilvl w:val="0"/>
          <w:numId w:val="31"/>
        </w:numPr>
      </w:pPr>
      <w:r w:rsidRPr="00D122FA">
        <w:t>The scanf() function reads formatted input from the standard input such as keyboards.</w:t>
      </w:r>
    </w:p>
    <w:p w:rsidR="00D122FA" w:rsidRPr="00D122FA" w:rsidRDefault="00D122FA" w:rsidP="00D122FA">
      <w:pPr>
        <w:numPr>
          <w:ilvl w:val="0"/>
          <w:numId w:val="31"/>
        </w:numPr>
      </w:pPr>
      <w:r w:rsidRPr="00D122FA">
        <w:t>The syntax of printf() function is given below:</w:t>
      </w:r>
    </w:p>
    <w:p w:rsidR="00D122FA" w:rsidRPr="00D122FA" w:rsidRDefault="00D122FA" w:rsidP="00D122FA">
      <w:pPr>
        <w:rPr>
          <w:b/>
        </w:rPr>
      </w:pPr>
      <w:r w:rsidRPr="00D122FA">
        <w:rPr>
          <w:b/>
        </w:rPr>
        <w:t>scanf("format string",variable_name);</w:t>
      </w:r>
    </w:p>
    <w:p w:rsidR="00D122FA" w:rsidRPr="00D122FA" w:rsidRDefault="00D122FA" w:rsidP="00D122FA">
      <w:pPr>
        <w:rPr>
          <w:b/>
        </w:rPr>
      </w:pPr>
      <w:r w:rsidRPr="00D122FA">
        <w:rPr>
          <w:b/>
        </w:rPr>
        <w:t>Example:</w:t>
      </w:r>
    </w:p>
    <w:p w:rsidR="00D122FA" w:rsidRPr="00D122FA" w:rsidRDefault="00D122FA" w:rsidP="000C0BD0">
      <w:pPr>
        <w:jc w:val="center"/>
      </w:pPr>
      <w:r w:rsidRPr="00D122FA">
        <w:rPr>
          <w:noProof/>
        </w:rPr>
        <w:drawing>
          <wp:inline distT="0" distB="0" distL="0" distR="0">
            <wp:extent cx="2355850" cy="1238250"/>
            <wp:effectExtent l="0" t="0" r="6350" b="0"/>
            <wp:docPr id="14220521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5850" cy="1238250"/>
                    </a:xfrm>
                    <a:prstGeom prst="rect">
                      <a:avLst/>
                    </a:prstGeom>
                    <a:noFill/>
                    <a:ln>
                      <a:noFill/>
                    </a:ln>
                  </pic:spPr>
                </pic:pic>
              </a:graphicData>
            </a:graphic>
          </wp:inline>
        </w:drawing>
      </w:r>
    </w:p>
    <w:p w:rsidR="000C0BD0" w:rsidRDefault="000C0BD0" w:rsidP="00D122FA">
      <w:pPr>
        <w:rPr>
          <w:b/>
        </w:rPr>
      </w:pPr>
    </w:p>
    <w:p w:rsidR="000C0BD0" w:rsidRDefault="000C0BD0" w:rsidP="00D122FA">
      <w:pPr>
        <w:rPr>
          <w:b/>
        </w:rPr>
      </w:pPr>
    </w:p>
    <w:p w:rsidR="00D122FA" w:rsidRPr="00D122FA" w:rsidRDefault="00D122FA" w:rsidP="00D122FA">
      <w:pPr>
        <w:rPr>
          <w:b/>
        </w:rPr>
      </w:pPr>
      <w:r w:rsidRPr="00D122FA">
        <w:rPr>
          <w:b/>
        </w:rPr>
        <w:t>Output</w:t>
      </w:r>
    </w:p>
    <w:p w:rsidR="00D122FA" w:rsidRPr="00D122FA" w:rsidRDefault="00D122FA" w:rsidP="000C0BD0">
      <w:pPr>
        <w:jc w:val="center"/>
      </w:pPr>
      <w:r w:rsidRPr="00D122FA">
        <w:rPr>
          <w:noProof/>
        </w:rPr>
        <w:drawing>
          <wp:inline distT="0" distB="0" distL="0" distR="0">
            <wp:extent cx="3340100" cy="1104900"/>
            <wp:effectExtent l="0" t="0" r="0" b="0"/>
            <wp:docPr id="11423199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0100" cy="1104900"/>
                    </a:xfrm>
                    <a:prstGeom prst="rect">
                      <a:avLst/>
                    </a:prstGeom>
                    <a:noFill/>
                    <a:ln>
                      <a:noFill/>
                    </a:ln>
                  </pic:spPr>
                </pic:pic>
              </a:graphicData>
            </a:graphic>
          </wp:inline>
        </w:drawing>
      </w:r>
    </w:p>
    <w:p w:rsidR="00D122FA" w:rsidRPr="00D122FA" w:rsidRDefault="00D122FA" w:rsidP="00D122FA">
      <w:pPr>
        <w:rPr>
          <w:b/>
        </w:rPr>
      </w:pPr>
    </w:p>
    <w:p w:rsidR="00D122FA" w:rsidRPr="00D122FA" w:rsidRDefault="00D122FA" w:rsidP="00D122FA">
      <w:pPr>
        <w:rPr>
          <w:b/>
        </w:rPr>
      </w:pPr>
    </w:p>
    <w:p w:rsidR="00D122FA" w:rsidRPr="00D122FA" w:rsidRDefault="00D122FA" w:rsidP="000C0BD0">
      <w:pPr>
        <w:pStyle w:val="Heading1"/>
      </w:pPr>
      <w:r w:rsidRPr="00D122FA">
        <w:t>Example # 2: getting multiple inputs</w:t>
      </w:r>
    </w:p>
    <w:p w:rsidR="00D122FA" w:rsidRPr="00D122FA" w:rsidRDefault="00D122FA" w:rsidP="000C0BD0">
      <w:pPr>
        <w:jc w:val="center"/>
        <w:rPr>
          <w:b/>
        </w:rPr>
      </w:pPr>
      <w:r w:rsidRPr="00D122FA">
        <w:rPr>
          <w:noProof/>
        </w:rPr>
        <w:drawing>
          <wp:inline distT="0" distB="0" distL="0" distR="0">
            <wp:extent cx="2476500" cy="1466850"/>
            <wp:effectExtent l="0" t="0" r="0" b="0"/>
            <wp:docPr id="98925730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1466850"/>
                    </a:xfrm>
                    <a:prstGeom prst="rect">
                      <a:avLst/>
                    </a:prstGeom>
                    <a:noFill/>
                    <a:ln>
                      <a:noFill/>
                    </a:ln>
                  </pic:spPr>
                </pic:pic>
              </a:graphicData>
            </a:graphic>
          </wp:inline>
        </w:drawing>
      </w:r>
    </w:p>
    <w:p w:rsidR="00D122FA" w:rsidRPr="00D122FA" w:rsidRDefault="00D122FA" w:rsidP="00D122FA">
      <w:pPr>
        <w:rPr>
          <w:b/>
        </w:rPr>
      </w:pPr>
    </w:p>
    <w:p w:rsidR="00D122FA" w:rsidRPr="00D122FA" w:rsidRDefault="00D122FA" w:rsidP="00D122FA">
      <w:pPr>
        <w:rPr>
          <w:b/>
        </w:rPr>
      </w:pPr>
      <w:r w:rsidRPr="00D122FA">
        <w:rPr>
          <w:b/>
        </w:rPr>
        <w:t>Output</w:t>
      </w:r>
    </w:p>
    <w:p w:rsidR="00D122FA" w:rsidRPr="00D122FA" w:rsidRDefault="00D122FA" w:rsidP="000C0BD0">
      <w:pPr>
        <w:jc w:val="center"/>
        <w:rPr>
          <w:b/>
        </w:rPr>
      </w:pPr>
      <w:r w:rsidRPr="00D122FA">
        <w:rPr>
          <w:noProof/>
        </w:rPr>
        <w:drawing>
          <wp:inline distT="0" distB="0" distL="0" distR="0">
            <wp:extent cx="2914650" cy="1479550"/>
            <wp:effectExtent l="0" t="0" r="0" b="6350"/>
            <wp:docPr id="11189891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4650" cy="1479550"/>
                    </a:xfrm>
                    <a:prstGeom prst="rect">
                      <a:avLst/>
                    </a:prstGeom>
                    <a:noFill/>
                    <a:ln>
                      <a:noFill/>
                    </a:ln>
                  </pic:spPr>
                </pic:pic>
              </a:graphicData>
            </a:graphic>
          </wp:inline>
        </w:drawing>
      </w:r>
    </w:p>
    <w:p w:rsidR="00D122FA" w:rsidRPr="00D122FA" w:rsidRDefault="00D122FA" w:rsidP="00D122FA">
      <w:pPr>
        <w:rPr>
          <w:b/>
        </w:rPr>
      </w:pPr>
    </w:p>
    <w:p w:rsidR="00D122FA" w:rsidRPr="00D122FA" w:rsidRDefault="00D122FA" w:rsidP="000C0BD0">
      <w:pPr>
        <w:jc w:val="center"/>
        <w:rPr>
          <w:b/>
        </w:rPr>
      </w:pPr>
    </w:p>
    <w:p w:rsidR="00D122FA" w:rsidRPr="00D122FA" w:rsidRDefault="00D122FA" w:rsidP="000C0BD0">
      <w:pPr>
        <w:jc w:val="center"/>
        <w:rPr>
          <w:b/>
        </w:rPr>
      </w:pPr>
    </w:p>
    <w:p w:rsidR="00D122FA" w:rsidRDefault="00D122FA" w:rsidP="00D122FA">
      <w:pPr>
        <w:rPr>
          <w:b/>
          <w:u w:val="single"/>
        </w:rPr>
      </w:pPr>
    </w:p>
    <w:p w:rsidR="000C0BD0" w:rsidRDefault="000C0BD0" w:rsidP="00D122FA">
      <w:pPr>
        <w:rPr>
          <w:b/>
          <w:u w:val="single"/>
        </w:rPr>
      </w:pPr>
    </w:p>
    <w:p w:rsidR="000C0BD0" w:rsidRDefault="000C0BD0" w:rsidP="00D122FA">
      <w:pPr>
        <w:rPr>
          <w:b/>
          <w:u w:val="single"/>
        </w:rPr>
      </w:pPr>
    </w:p>
    <w:p w:rsidR="000C0BD0" w:rsidRPr="00D122FA" w:rsidRDefault="000C0BD0" w:rsidP="00D122FA">
      <w:pPr>
        <w:rPr>
          <w:b/>
          <w:u w:val="single"/>
        </w:rPr>
      </w:pPr>
    </w:p>
    <w:p w:rsidR="00D122FA" w:rsidRPr="00D122FA" w:rsidRDefault="00D122FA" w:rsidP="000C0BD0">
      <w:pPr>
        <w:pStyle w:val="Heading1"/>
      </w:pPr>
      <w:r w:rsidRPr="00D122FA">
        <w:t>ESCAPE SEQUENCE</w:t>
      </w:r>
    </w:p>
    <w:p w:rsidR="00D122FA" w:rsidRPr="00D122FA" w:rsidRDefault="00D122FA" w:rsidP="00D122FA">
      <w:pPr>
        <w:numPr>
          <w:ilvl w:val="0"/>
          <w:numId w:val="32"/>
        </w:numPr>
      </w:pPr>
      <w:r w:rsidRPr="00D122FA">
        <w:t>Escape Sequences are non-printing characters.</w:t>
      </w:r>
    </w:p>
    <w:p w:rsidR="00D122FA" w:rsidRPr="00D122FA" w:rsidRDefault="00D122FA" w:rsidP="00D122FA">
      <w:pPr>
        <w:numPr>
          <w:ilvl w:val="0"/>
          <w:numId w:val="32"/>
        </w:numPr>
      </w:pPr>
      <w:r w:rsidRPr="00D122FA">
        <w:t>When a character is preceded by a backslash (\), it is called an escape sequence and it has a special meaning to the compiler. For example, \n in the following statement is a valid character and it is called a new line character.</w:t>
      </w:r>
    </w:p>
    <w:tbl>
      <w:tblPr>
        <w:tblW w:w="93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tblPr>
      <w:tblGrid>
        <w:gridCol w:w="9345"/>
      </w:tblGrid>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Escape Sequence &amp; Description</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\t</w:t>
            </w:r>
            <w:r w:rsidRPr="00D122FA">
              <w:br/>
              <w:t>Inserts a tab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\b</w:t>
            </w:r>
            <w:r w:rsidRPr="00D122FA">
              <w:br/>
              <w:t>Inserts a backspace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\n</w:t>
            </w:r>
            <w:r w:rsidRPr="00D122FA">
              <w:br/>
              <w:t>Inserts a newline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\r</w:t>
            </w:r>
            <w:r w:rsidRPr="00D122FA">
              <w:br/>
              <w:t>Inserts a carriage return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\f</w:t>
            </w:r>
            <w:r w:rsidRPr="00D122FA">
              <w:br/>
              <w:t>Inserts a form feed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w:t>
            </w:r>
            <w:r w:rsidRPr="00D122FA">
              <w:br/>
              <w:t>Inserts a single quote character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w:t>
            </w:r>
            <w:r w:rsidRPr="00D122FA">
              <w:br/>
              <w:t>Inserts a double quote character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w:t>
            </w:r>
            <w:r w:rsidRPr="00D122FA">
              <w:br/>
              <w:t>Inserts a backslash character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w:t>
            </w:r>
          </w:p>
          <w:p w:rsidR="00D122FA" w:rsidRPr="00D122FA" w:rsidRDefault="00D122FA" w:rsidP="00D122FA">
            <w:r w:rsidRPr="00D122FA">
              <w:t>Inserts a question mark in the text.</w:t>
            </w:r>
          </w:p>
        </w:tc>
      </w:tr>
      <w:tr w:rsidR="00D122FA" w:rsidRPr="00D122FA" w:rsidTr="00D122FA">
        <w:tc>
          <w:tcPr>
            <w:tcW w:w="9352" w:type="dxa"/>
            <w:tcBorders>
              <w:top w:val="single" w:sz="4" w:space="0" w:color="BFBFBF"/>
              <w:left w:val="single" w:sz="4" w:space="0" w:color="BFBFBF"/>
              <w:bottom w:val="single" w:sz="4" w:space="0" w:color="BFBFBF"/>
              <w:right w:val="single" w:sz="4" w:space="0" w:color="BFBFBF"/>
            </w:tcBorders>
            <w:hideMark/>
          </w:tcPr>
          <w:p w:rsidR="00D122FA" w:rsidRPr="00D122FA" w:rsidRDefault="00D122FA" w:rsidP="00D122FA">
            <w:r w:rsidRPr="00D122FA">
              <w:t>\a</w:t>
            </w:r>
          </w:p>
          <w:p w:rsidR="00D122FA" w:rsidRPr="00D122FA" w:rsidRDefault="00D122FA" w:rsidP="00D122FA">
            <w:r w:rsidRPr="00D122FA">
              <w:t>Play beep or Alarm</w:t>
            </w:r>
          </w:p>
        </w:tc>
      </w:tr>
    </w:tbl>
    <w:p w:rsidR="000C0BD0" w:rsidRDefault="000C0BD0" w:rsidP="00D122FA">
      <w:pPr>
        <w:rPr>
          <w:b/>
        </w:rPr>
      </w:pPr>
    </w:p>
    <w:p w:rsidR="000C0BD0" w:rsidRDefault="000C0BD0" w:rsidP="00D122FA">
      <w:pPr>
        <w:rPr>
          <w:b/>
        </w:rPr>
      </w:pPr>
    </w:p>
    <w:p w:rsidR="000C0BD0" w:rsidRDefault="000C0BD0" w:rsidP="00D122FA">
      <w:pPr>
        <w:rPr>
          <w:b/>
        </w:rPr>
      </w:pPr>
    </w:p>
    <w:p w:rsidR="000C0BD0" w:rsidRDefault="000C0BD0" w:rsidP="00D122FA">
      <w:pPr>
        <w:rPr>
          <w:b/>
        </w:rPr>
      </w:pPr>
    </w:p>
    <w:p w:rsidR="000C0BD0" w:rsidRDefault="000C0BD0" w:rsidP="00D122FA">
      <w:pPr>
        <w:rPr>
          <w:b/>
        </w:rPr>
      </w:pPr>
    </w:p>
    <w:p w:rsidR="000C0BD0" w:rsidRDefault="000C0BD0" w:rsidP="00D122FA">
      <w:pPr>
        <w:rPr>
          <w:b/>
        </w:rPr>
      </w:pPr>
    </w:p>
    <w:p w:rsidR="00D122FA" w:rsidRPr="00D122FA" w:rsidRDefault="00D122FA" w:rsidP="000C0BD0">
      <w:pPr>
        <w:pStyle w:val="Heading1"/>
      </w:pPr>
      <w:r w:rsidRPr="00D122FA">
        <w:t>Example</w:t>
      </w:r>
    </w:p>
    <w:p w:rsidR="00D122FA" w:rsidRPr="00D122FA" w:rsidRDefault="00D122FA" w:rsidP="000C0BD0">
      <w:pPr>
        <w:jc w:val="center"/>
      </w:pPr>
      <w:r w:rsidRPr="00D122FA">
        <w:rPr>
          <w:noProof/>
        </w:rPr>
        <w:drawing>
          <wp:inline distT="0" distB="0" distL="0" distR="0">
            <wp:extent cx="5734050" cy="717550"/>
            <wp:effectExtent l="0" t="0" r="0" b="6350"/>
            <wp:docPr id="16227654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717550"/>
                    </a:xfrm>
                    <a:prstGeom prst="rect">
                      <a:avLst/>
                    </a:prstGeom>
                    <a:noFill/>
                    <a:ln>
                      <a:noFill/>
                    </a:ln>
                  </pic:spPr>
                </pic:pic>
              </a:graphicData>
            </a:graphic>
          </wp:inline>
        </w:drawing>
      </w:r>
    </w:p>
    <w:p w:rsidR="00D122FA" w:rsidRPr="00D122FA" w:rsidRDefault="00D122FA" w:rsidP="00D122FA">
      <w:pPr>
        <w:rPr>
          <w:b/>
        </w:rPr>
      </w:pPr>
    </w:p>
    <w:p w:rsidR="00D122FA" w:rsidRPr="00D122FA" w:rsidRDefault="00D122FA" w:rsidP="00D122FA">
      <w:pPr>
        <w:rPr>
          <w:b/>
        </w:rPr>
      </w:pPr>
      <w:r w:rsidRPr="00D122FA">
        <w:rPr>
          <w:b/>
        </w:rPr>
        <w:t>Output:</w:t>
      </w:r>
    </w:p>
    <w:p w:rsidR="00D122FA" w:rsidRPr="00D122FA" w:rsidRDefault="00D122FA" w:rsidP="000C0BD0">
      <w:pPr>
        <w:jc w:val="center"/>
      </w:pPr>
      <w:r w:rsidRPr="00D122FA">
        <w:rPr>
          <w:noProof/>
        </w:rPr>
        <w:drawing>
          <wp:inline distT="0" distB="0" distL="0" distR="0">
            <wp:extent cx="4914900" cy="1041400"/>
            <wp:effectExtent l="0" t="0" r="0" b="6350"/>
            <wp:docPr id="20143665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900" cy="1041400"/>
                    </a:xfrm>
                    <a:prstGeom prst="rect">
                      <a:avLst/>
                    </a:prstGeom>
                    <a:noFill/>
                    <a:ln>
                      <a:noFill/>
                    </a:ln>
                  </pic:spPr>
                </pic:pic>
              </a:graphicData>
            </a:graphic>
          </wp:inline>
        </w:drawing>
      </w:r>
    </w:p>
    <w:p w:rsidR="00D122FA" w:rsidRPr="00D122FA" w:rsidRDefault="00D122FA" w:rsidP="000C0BD0">
      <w:pPr>
        <w:pStyle w:val="Heading1"/>
      </w:pPr>
      <w:r w:rsidRPr="00D122FA">
        <w:t>PRECISION SETTING IN C</w:t>
      </w:r>
    </w:p>
    <w:p w:rsidR="00D122FA" w:rsidRPr="00D122FA" w:rsidRDefault="00D122FA" w:rsidP="00D122FA">
      <w:r w:rsidRPr="00D122FA">
        <w:t xml:space="preserve">Precision is specified by the number of digits after the decimal point for the outputs for float as well as double numbers. </w:t>
      </w:r>
    </w:p>
    <w:p w:rsidR="00D122FA" w:rsidRPr="00D122FA" w:rsidRDefault="00D122FA" w:rsidP="00D122FA">
      <w:r w:rsidRPr="00D122FA">
        <w:t xml:space="preserve">If precision is not specified, it would be according to the default setting in the computer which is generally 6 digits. </w:t>
      </w:r>
    </w:p>
    <w:p w:rsidR="00D122FA" w:rsidRPr="00D122FA" w:rsidRDefault="00D122FA" w:rsidP="00D122FA">
      <w:r w:rsidRPr="00D122FA">
        <w:t xml:space="preserve">The precision may be specified in the format specifiers place by a period(.) followed by a positive number equal to the number of digits desired. </w:t>
      </w:r>
    </w:p>
    <w:p w:rsidR="00D122FA" w:rsidRPr="00D122FA" w:rsidRDefault="00D122FA" w:rsidP="000C0BD0">
      <w:pPr>
        <w:pStyle w:val="Heading1"/>
      </w:pPr>
      <w:r w:rsidRPr="00D122FA">
        <w:t>Example:</w:t>
      </w:r>
    </w:p>
    <w:p w:rsidR="00D122FA" w:rsidRPr="00D122FA" w:rsidRDefault="00D122FA" w:rsidP="000C0BD0">
      <w:pPr>
        <w:jc w:val="center"/>
      </w:pPr>
      <w:r w:rsidRPr="00D122FA">
        <w:rPr>
          <w:noProof/>
        </w:rPr>
        <w:drawing>
          <wp:inline distT="0" distB="0" distL="0" distR="0">
            <wp:extent cx="5727700" cy="1847850"/>
            <wp:effectExtent l="0" t="0" r="6350" b="0"/>
            <wp:docPr id="13055049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1847850"/>
                    </a:xfrm>
                    <a:prstGeom prst="rect">
                      <a:avLst/>
                    </a:prstGeom>
                    <a:noFill/>
                    <a:ln>
                      <a:noFill/>
                    </a:ln>
                  </pic:spPr>
                </pic:pic>
              </a:graphicData>
            </a:graphic>
          </wp:inline>
        </w:drawing>
      </w:r>
    </w:p>
    <w:p w:rsidR="000C0BD0" w:rsidRDefault="000C0BD0" w:rsidP="00D122FA">
      <w:pPr>
        <w:rPr>
          <w:b/>
        </w:rPr>
      </w:pPr>
    </w:p>
    <w:p w:rsidR="000C0BD0" w:rsidRDefault="000C0BD0" w:rsidP="00D122FA">
      <w:pPr>
        <w:rPr>
          <w:b/>
        </w:rPr>
      </w:pPr>
    </w:p>
    <w:p w:rsidR="000C0BD0" w:rsidRDefault="000C0BD0" w:rsidP="00D122FA">
      <w:pPr>
        <w:rPr>
          <w:b/>
        </w:rPr>
      </w:pPr>
    </w:p>
    <w:p w:rsidR="000C0BD0" w:rsidRDefault="000C0BD0" w:rsidP="00D122FA">
      <w:pPr>
        <w:rPr>
          <w:b/>
        </w:rPr>
      </w:pPr>
    </w:p>
    <w:p w:rsidR="00D122FA" w:rsidRPr="00D122FA" w:rsidRDefault="00D122FA" w:rsidP="00D122FA">
      <w:r w:rsidRPr="00D122FA">
        <w:rPr>
          <w:b/>
        </w:rPr>
        <w:t>Output</w:t>
      </w:r>
      <w:r w:rsidRPr="00D122FA">
        <w:t>:</w:t>
      </w:r>
    </w:p>
    <w:p w:rsidR="00D122FA" w:rsidRPr="00D122FA" w:rsidRDefault="00D122FA" w:rsidP="000C0BD0">
      <w:pPr>
        <w:jc w:val="center"/>
      </w:pPr>
      <w:r w:rsidRPr="00D122FA">
        <w:rPr>
          <w:noProof/>
        </w:rPr>
        <w:drawing>
          <wp:inline distT="0" distB="0" distL="0" distR="0">
            <wp:extent cx="5727700" cy="819150"/>
            <wp:effectExtent l="0" t="0" r="6350" b="0"/>
            <wp:docPr id="11747941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819150"/>
                    </a:xfrm>
                    <a:prstGeom prst="rect">
                      <a:avLst/>
                    </a:prstGeom>
                    <a:noFill/>
                    <a:ln>
                      <a:noFill/>
                    </a:ln>
                  </pic:spPr>
                </pic:pic>
              </a:graphicData>
            </a:graphic>
          </wp:inline>
        </w:drawing>
      </w:r>
    </w:p>
    <w:p w:rsidR="00CD7594" w:rsidRDefault="00D122FA" w:rsidP="00D122FA">
      <w:r w:rsidRPr="00D122FA">
        <w:t>The above will display 14 digits after the decimal point after setting the precision otherwise it will display only 6 characters even though double datatype precision is 14 digit as seen in datatypes section.</w:t>
      </w:r>
    </w:p>
    <w:p w:rsidR="007540EA" w:rsidRDefault="007540EA" w:rsidP="00D122FA">
      <w:r>
        <w:t>Some Problems to solve:</w:t>
      </w:r>
    </w:p>
    <w:p w:rsidR="007540EA" w:rsidRPr="007540EA" w:rsidRDefault="007540EA" w:rsidP="007540EA">
      <w:r w:rsidRPr="007540EA">
        <w:rPr>
          <w:b/>
        </w:rPr>
        <w:t>QUESTION#1</w:t>
      </w:r>
      <w:r w:rsidRPr="007540EA">
        <w:rPr>
          <w:b/>
        </w:rPr>
        <w:br/>
      </w:r>
      <w:r w:rsidRPr="007540EA">
        <w:t>Explain the output of this C program. Why the wrong value is being displayed in the output?</w:t>
      </w:r>
    </w:p>
    <w:p w:rsidR="007540EA" w:rsidRPr="007540EA" w:rsidRDefault="007540EA" w:rsidP="007540EA">
      <w:r w:rsidRPr="007540EA">
        <w:rPr>
          <w:noProof/>
        </w:rPr>
        <w:drawing>
          <wp:inline distT="0" distB="0" distL="0" distR="0">
            <wp:extent cx="5734050" cy="1987550"/>
            <wp:effectExtent l="0" t="0" r="0" b="0"/>
            <wp:docPr id="14768358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1987550"/>
                    </a:xfrm>
                    <a:prstGeom prst="rect">
                      <a:avLst/>
                    </a:prstGeom>
                    <a:noFill/>
                    <a:ln>
                      <a:noFill/>
                    </a:ln>
                  </pic:spPr>
                </pic:pic>
              </a:graphicData>
            </a:graphic>
          </wp:inline>
        </w:drawing>
      </w:r>
    </w:p>
    <w:p w:rsidR="007540EA" w:rsidRPr="007540EA" w:rsidRDefault="007540EA" w:rsidP="007540EA">
      <w:r w:rsidRPr="007540EA">
        <w:rPr>
          <w:b/>
        </w:rPr>
        <w:t>QUESTION#2</w:t>
      </w:r>
      <w:r w:rsidRPr="007540EA">
        <w:rPr>
          <w:b/>
        </w:rPr>
        <w:br/>
      </w:r>
      <w:r w:rsidRPr="007540EA">
        <w:t xml:space="preserve">Write a C program that takes two integer values as input from the user. Then swap the values taken from the user and display the output of the variables. </w:t>
      </w:r>
    </w:p>
    <w:p w:rsidR="007540EA" w:rsidRPr="007540EA" w:rsidRDefault="007540EA" w:rsidP="007540EA">
      <w:r w:rsidRPr="007540EA">
        <w:rPr>
          <w:b/>
        </w:rPr>
        <w:t>QUESTION#3</w:t>
      </w:r>
      <w:r w:rsidRPr="007540EA">
        <w:rPr>
          <w:b/>
        </w:rPr>
        <w:br/>
      </w:r>
      <w:r w:rsidRPr="007540EA">
        <w:t xml:space="preserve">A customer asks the IT firm to develop a program in C language, which can take tax rate and salary from the user on runtime and then calculate the tax, the user has to pay and the salary he/she will have after paying the tax. This information is then provided to the user. </w:t>
      </w:r>
    </w:p>
    <w:p w:rsidR="007540EA" w:rsidRPr="007540EA" w:rsidRDefault="007540EA" w:rsidP="007540EA">
      <w:r w:rsidRPr="007540EA">
        <w:rPr>
          <w:b/>
        </w:rPr>
        <w:t>QUESTION#4</w:t>
      </w:r>
      <w:r w:rsidRPr="007540EA">
        <w:rPr>
          <w:b/>
        </w:rPr>
        <w:br/>
      </w:r>
      <w:r w:rsidRPr="007540EA">
        <w:t>A car travelled back and forth from point A to point B. With a distance being (single trip) 1207KM. During the forward trip fuel price was 118/liter while returning it was 123/liter. Calculate the total fuel cost (both ways) and the fuel consumed (total trip). Use the car’s fuel average as input from the user (Input must be positive make some restrictions on only accepting positive input)</w:t>
      </w:r>
    </w:p>
    <w:p w:rsidR="007540EA" w:rsidRPr="007540EA" w:rsidRDefault="007540EA" w:rsidP="007540EA"/>
    <w:p w:rsidR="007540EA" w:rsidRPr="007540EA" w:rsidRDefault="007540EA" w:rsidP="007540EA">
      <w:pPr>
        <w:rPr>
          <w:b/>
        </w:rPr>
      </w:pPr>
    </w:p>
    <w:p w:rsidR="007540EA" w:rsidRPr="007540EA" w:rsidRDefault="007540EA" w:rsidP="007540EA">
      <w:pPr>
        <w:rPr>
          <w:b/>
        </w:rPr>
      </w:pPr>
    </w:p>
    <w:p w:rsidR="007540EA" w:rsidRPr="007540EA" w:rsidRDefault="007540EA" w:rsidP="007540EA">
      <w:pPr>
        <w:rPr>
          <w:b/>
        </w:rPr>
      </w:pPr>
    </w:p>
    <w:p w:rsidR="007540EA" w:rsidRPr="007540EA" w:rsidRDefault="007540EA" w:rsidP="007540EA">
      <w:pPr>
        <w:rPr>
          <w:b/>
        </w:rPr>
      </w:pPr>
    </w:p>
    <w:p w:rsidR="007540EA" w:rsidRPr="007540EA" w:rsidRDefault="007540EA" w:rsidP="007540EA">
      <w:pPr>
        <w:rPr>
          <w:b/>
        </w:rPr>
      </w:pPr>
    </w:p>
    <w:p w:rsidR="007540EA" w:rsidRPr="007540EA" w:rsidRDefault="007540EA" w:rsidP="007540EA">
      <w:pPr>
        <w:rPr>
          <w:b/>
        </w:rPr>
      </w:pPr>
    </w:p>
    <w:p w:rsidR="007540EA" w:rsidRPr="007540EA" w:rsidRDefault="007540EA" w:rsidP="007540EA">
      <w:pPr>
        <w:rPr>
          <w:b/>
        </w:rPr>
      </w:pPr>
    </w:p>
    <w:p w:rsidR="007540EA" w:rsidRPr="007540EA" w:rsidRDefault="007540EA" w:rsidP="007540EA">
      <w:pPr>
        <w:rPr>
          <w:b/>
        </w:rPr>
      </w:pPr>
    </w:p>
    <w:p w:rsidR="007540EA" w:rsidRPr="007540EA" w:rsidRDefault="007540EA" w:rsidP="007540EA">
      <w:r w:rsidRPr="007540EA">
        <w:rPr>
          <w:b/>
        </w:rPr>
        <w:t>QUESTION#5</w:t>
      </w:r>
      <w:r w:rsidRPr="007540EA">
        <w:rPr>
          <w:b/>
        </w:rPr>
        <w:br/>
      </w:r>
      <w:r w:rsidRPr="007540EA">
        <w:t>Construct a C program with the flowchart below. The input value of the principle must be between 100 Rs. To 1,000,000 Rs. The Rate of interest must be between 5% to 10% and Time Period must be between 1 to 10 years. Hint: these restrictions can be displayed in the form of message on the window.</w:t>
      </w:r>
    </w:p>
    <w:p w:rsidR="007540EA" w:rsidRPr="007540EA" w:rsidRDefault="007540EA" w:rsidP="007540EA">
      <w:r w:rsidRPr="007540EA">
        <w:rPr>
          <w:noProof/>
        </w:rPr>
        <w:drawing>
          <wp:inline distT="0" distB="0" distL="0" distR="0">
            <wp:extent cx="2692400" cy="2806700"/>
            <wp:effectExtent l="0" t="0" r="0" b="0"/>
            <wp:docPr id="20650763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2400" cy="2806700"/>
                    </a:xfrm>
                    <a:prstGeom prst="rect">
                      <a:avLst/>
                    </a:prstGeom>
                    <a:noFill/>
                    <a:ln>
                      <a:noFill/>
                    </a:ln>
                  </pic:spPr>
                </pic:pic>
              </a:graphicData>
            </a:graphic>
          </wp:inline>
        </w:drawing>
      </w:r>
    </w:p>
    <w:p w:rsidR="007540EA" w:rsidRPr="007540EA" w:rsidRDefault="007540EA" w:rsidP="007540EA">
      <w:pPr>
        <w:rPr>
          <w:b/>
        </w:rPr>
      </w:pPr>
      <w:r w:rsidRPr="007540EA">
        <w:rPr>
          <w:b/>
        </w:rPr>
        <w:t>Question#6</w:t>
      </w:r>
    </w:p>
    <w:p w:rsidR="007540EA" w:rsidRPr="007540EA" w:rsidRDefault="007540EA" w:rsidP="007540EA">
      <w:pPr>
        <w:rPr>
          <w:bCs/>
        </w:rPr>
      </w:pPr>
      <w:r w:rsidRPr="007540EA">
        <w:rPr>
          <w:bCs/>
        </w:rPr>
        <w:t>Construct a C program where you calculate the slope of two point (5,4), (3,2). Use format specifiers to cap the result to 3 decimal places.</w:t>
      </w:r>
    </w:p>
    <w:p w:rsidR="007540EA" w:rsidRDefault="007540EA" w:rsidP="00D122FA"/>
    <w:sectPr w:rsidR="007540EA" w:rsidSect="00E361F3">
      <w:headerReference w:type="default"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AAC" w:rsidRDefault="00A31AAC" w:rsidP="00E361F3">
      <w:pPr>
        <w:spacing w:after="0" w:line="240" w:lineRule="auto"/>
      </w:pPr>
      <w:r>
        <w:separator/>
      </w:r>
    </w:p>
  </w:endnote>
  <w:endnote w:type="continuationSeparator" w:id="1">
    <w:p w:rsidR="00A31AAC" w:rsidRDefault="00A31AAC" w:rsidP="00E361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3883961"/>
      <w:docPartObj>
        <w:docPartGallery w:val="Page Numbers (Bottom of Page)"/>
        <w:docPartUnique/>
      </w:docPartObj>
    </w:sdtPr>
    <w:sdtContent>
      <w:sdt>
        <w:sdtPr>
          <w:id w:val="-1769616900"/>
          <w:docPartObj>
            <w:docPartGallery w:val="Page Numbers (Top of Page)"/>
            <w:docPartUnique/>
          </w:docPartObj>
        </w:sdtPr>
        <w:sdtContent>
          <w:p w:rsidR="00AE01B7" w:rsidRDefault="00AE01B7" w:rsidP="00AE01B7">
            <w:pPr>
              <w:pStyle w:val="Footer"/>
            </w:pPr>
            <w:r>
              <w:t xml:space="preserve">Lab </w:t>
            </w:r>
            <w:sdt>
              <w:sdtPr>
                <w:alias w:val="Category"/>
                <w:tag w:val=""/>
                <w:id w:val="1966844809"/>
                <w:dataBinding w:prefixMappings="xmlns:ns0='http://purl.org/dc/elements/1.1/' xmlns:ns1='http://schemas.openxmlformats.org/package/2006/metadata/core-properties' " w:xpath="/ns1:coreProperties[1]/ns1:category[1]" w:storeItemID="{6C3C8BC8-F283-45AE-878A-BAB7291924A1}"/>
                <w:text/>
              </w:sdtPr>
              <w:sdtContent>
                <w:r w:rsidR="002A38A8">
                  <w:t>03</w:t>
                </w:r>
              </w:sdtContent>
            </w:sdt>
            <w:r>
              <w:tab/>
            </w:r>
            <w:r>
              <w:tab/>
              <w:t xml:space="preserve">Page </w:t>
            </w:r>
            <w:r w:rsidR="00710C8C">
              <w:rPr>
                <w:b/>
                <w:bCs/>
                <w:sz w:val="24"/>
                <w:szCs w:val="24"/>
              </w:rPr>
              <w:fldChar w:fldCharType="begin"/>
            </w:r>
            <w:r>
              <w:rPr>
                <w:b/>
                <w:bCs/>
              </w:rPr>
              <w:instrText xml:space="preserve"> PAGE </w:instrText>
            </w:r>
            <w:r w:rsidR="00710C8C">
              <w:rPr>
                <w:b/>
                <w:bCs/>
                <w:sz w:val="24"/>
                <w:szCs w:val="24"/>
              </w:rPr>
              <w:fldChar w:fldCharType="separate"/>
            </w:r>
            <w:r w:rsidR="00B977E6">
              <w:rPr>
                <w:b/>
                <w:bCs/>
                <w:noProof/>
              </w:rPr>
              <w:t>16</w:t>
            </w:r>
            <w:r w:rsidR="00710C8C">
              <w:rPr>
                <w:b/>
                <w:bCs/>
                <w:sz w:val="24"/>
                <w:szCs w:val="24"/>
              </w:rPr>
              <w:fldChar w:fldCharType="end"/>
            </w:r>
            <w:r>
              <w:t xml:space="preserve"> of </w:t>
            </w:r>
            <w:r w:rsidR="00710C8C">
              <w:rPr>
                <w:b/>
                <w:bCs/>
                <w:sz w:val="24"/>
                <w:szCs w:val="24"/>
              </w:rPr>
              <w:fldChar w:fldCharType="begin"/>
            </w:r>
            <w:r>
              <w:rPr>
                <w:b/>
                <w:bCs/>
              </w:rPr>
              <w:instrText xml:space="preserve"> NUMPAGES  </w:instrText>
            </w:r>
            <w:r w:rsidR="00710C8C">
              <w:rPr>
                <w:b/>
                <w:bCs/>
                <w:sz w:val="24"/>
                <w:szCs w:val="24"/>
              </w:rPr>
              <w:fldChar w:fldCharType="separate"/>
            </w:r>
            <w:r w:rsidR="00B977E6">
              <w:rPr>
                <w:b/>
                <w:bCs/>
                <w:noProof/>
              </w:rPr>
              <w:t>16</w:t>
            </w:r>
            <w:r w:rsidR="00710C8C">
              <w:rPr>
                <w:b/>
                <w:bCs/>
                <w:sz w:val="24"/>
                <w:szCs w:val="24"/>
              </w:rPr>
              <w:fldChar w:fldCharType="end"/>
            </w:r>
          </w:p>
        </w:sdtContent>
      </w:sdt>
    </w:sdtContent>
  </w:sdt>
  <w:p w:rsidR="00524B76" w:rsidRDefault="00524B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72E" w:rsidRDefault="0074272E">
    <w:pPr>
      <w:pStyle w:val="Footer"/>
    </w:pPr>
    <w:r>
      <w:t>Author: Muhammad Monis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AAC" w:rsidRDefault="00A31AAC" w:rsidP="00E361F3">
      <w:pPr>
        <w:spacing w:after="0" w:line="240" w:lineRule="auto"/>
      </w:pPr>
      <w:r>
        <w:separator/>
      </w:r>
    </w:p>
  </w:footnote>
  <w:footnote w:type="continuationSeparator" w:id="1">
    <w:p w:rsidR="00A31AAC" w:rsidRDefault="00A31AAC" w:rsidP="00E361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B76" w:rsidRDefault="00710C8C">
    <w:pPr>
      <w:pStyle w:val="Header"/>
    </w:pPr>
    <w:sdt>
      <w:sdtPr>
        <w:alias w:val="Title"/>
        <w:tag w:val=""/>
        <w:id w:val="-2066562514"/>
        <w:placeholder>
          <w:docPart w:val="0E75476838AB4607A95DC5CA2D41A22E"/>
        </w:placeholder>
        <w:dataBinding w:prefixMappings="xmlns:ns0='http://purl.org/dc/elements/1.1/' xmlns:ns1='http://schemas.openxmlformats.org/package/2006/metadata/core-properties' " w:xpath="/ns1:coreProperties[1]/ns0:title[1]" w:storeItemID="{6C3C8BC8-F283-45AE-878A-BAB7291924A1}"/>
        <w:text/>
      </w:sdtPr>
      <w:sdtContent>
        <w:r w:rsidR="007B2437">
          <w:t>Introduction to C programming language</w:t>
        </w:r>
      </w:sdtContent>
    </w:sdt>
    <w:r w:rsidR="00524B76">
      <w:tab/>
    </w:r>
    <w:r w:rsidR="00524B76">
      <w:tab/>
    </w:r>
    <w:sdt>
      <w:sdtPr>
        <w:alias w:val="Subject"/>
        <w:tag w:val=""/>
        <w:id w:val="1196734551"/>
        <w:dataBinding w:prefixMappings="xmlns:ns0='http://purl.org/dc/elements/1.1/' xmlns:ns1='http://schemas.openxmlformats.org/package/2006/metadata/core-properties' " w:xpath="/ns1:coreProperties[1]/ns0:subject[1]" w:storeItemID="{6C3C8BC8-F283-45AE-878A-BAB7291924A1}"/>
        <w:text/>
      </w:sdtPr>
      <w:sdtContent>
        <w:r w:rsidR="002F36FE">
          <w:t>Programming Fundamentals Lab</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1F3" w:rsidRDefault="00E361F3">
    <w:pPr>
      <w:pStyle w:val="Header"/>
    </w:pPr>
    <w:r>
      <w:rPr>
        <w:noProof/>
      </w:rPr>
      <w:drawing>
        <wp:inline distT="0" distB="0" distL="0" distR="0">
          <wp:extent cx="536454" cy="548640"/>
          <wp:effectExtent l="0" t="0" r="0" b="3810"/>
          <wp:docPr id="1817609038" name="Picture 181760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78" t="33552" r="66990" b="35002"/>
                  <a:stretch/>
                </pic:blipFill>
                <pic:spPr bwMode="auto">
                  <a:xfrm>
                    <a:off x="0" y="0"/>
                    <a:ext cx="544520" cy="5568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tab/>
    </w:r>
    <w:r>
      <w:tab/>
    </w:r>
    <w:r>
      <w:rPr>
        <w:noProof/>
      </w:rPr>
      <w:drawing>
        <wp:inline distT="0" distB="0" distL="0" distR="0">
          <wp:extent cx="1030432" cy="547992"/>
          <wp:effectExtent l="0" t="0" r="0" b="0"/>
          <wp:docPr id="50485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555" t="33552" r="8537" b="35002"/>
                  <a:stretch/>
                </pic:blipFill>
                <pic:spPr bwMode="auto">
                  <a:xfrm>
                    <a:off x="0" y="0"/>
                    <a:ext cx="1047161" cy="5568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00055"/>
    <w:multiLevelType w:val="multilevel"/>
    <w:tmpl w:val="C270D4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5F0B3B"/>
    <w:multiLevelType w:val="multilevel"/>
    <w:tmpl w:val="16900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51B1971"/>
    <w:multiLevelType w:val="multilevel"/>
    <w:tmpl w:val="8E388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635514D"/>
    <w:multiLevelType w:val="multilevel"/>
    <w:tmpl w:val="6230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440FF"/>
    <w:multiLevelType w:val="multilevel"/>
    <w:tmpl w:val="77C42B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18D67D3B"/>
    <w:multiLevelType w:val="hybridMultilevel"/>
    <w:tmpl w:val="37A4E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6E525F"/>
    <w:multiLevelType w:val="multilevel"/>
    <w:tmpl w:val="B500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603476"/>
    <w:multiLevelType w:val="multilevel"/>
    <w:tmpl w:val="8432DA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1E61212C"/>
    <w:multiLevelType w:val="multilevel"/>
    <w:tmpl w:val="ACFE35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1EA72E71"/>
    <w:multiLevelType w:val="multilevel"/>
    <w:tmpl w:val="A3600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9473AF6"/>
    <w:multiLevelType w:val="multilevel"/>
    <w:tmpl w:val="6D3278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97A66C7"/>
    <w:multiLevelType w:val="multilevel"/>
    <w:tmpl w:val="6750F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33B30DB0"/>
    <w:multiLevelType w:val="hybridMultilevel"/>
    <w:tmpl w:val="9A3C9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8F83847"/>
    <w:multiLevelType w:val="multilevel"/>
    <w:tmpl w:val="884A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8D1B5A"/>
    <w:multiLevelType w:val="hybridMultilevel"/>
    <w:tmpl w:val="8974C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3528D6"/>
    <w:multiLevelType w:val="hybridMultilevel"/>
    <w:tmpl w:val="A3800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A1571C"/>
    <w:multiLevelType w:val="multilevel"/>
    <w:tmpl w:val="47C0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FCE598E"/>
    <w:multiLevelType w:val="multilevel"/>
    <w:tmpl w:val="AB3E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555C53"/>
    <w:multiLevelType w:val="hybridMultilevel"/>
    <w:tmpl w:val="2F148236"/>
    <w:lvl w:ilvl="0" w:tplc="F2507B8A">
      <w:start w:val="1"/>
      <w:numFmt w:val="decimalZero"/>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BF6699"/>
    <w:multiLevelType w:val="multilevel"/>
    <w:tmpl w:val="7F66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7D48A8"/>
    <w:multiLevelType w:val="multilevel"/>
    <w:tmpl w:val="3A24E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84444F0"/>
    <w:multiLevelType w:val="multilevel"/>
    <w:tmpl w:val="C8A01B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C4819E4"/>
    <w:multiLevelType w:val="multilevel"/>
    <w:tmpl w:val="8A22BF32"/>
    <w:lvl w:ilvl="0">
      <w:start w:val="1"/>
      <w:numFmt w:val="decimalZero"/>
      <w:pStyle w:val="CODE"/>
      <w:lvlText w:val="%1"/>
      <w:lvlJc w:val="left"/>
      <w:pPr>
        <w:ind w:left="990" w:hanging="360"/>
      </w:pPr>
      <w:rPr>
        <w:rFonts w:asciiTheme="minorHAnsi" w:hAnsiTheme="minorHAnsi" w:hint="default"/>
        <w:sz w:val="18"/>
      </w:rPr>
    </w:lvl>
    <w:lvl w:ilvl="1">
      <w:start w:val="1"/>
      <w:numFmt w:val="decimal"/>
      <w:lvlText w:val="%2."/>
      <w:lvlJc w:val="left"/>
      <w:pPr>
        <w:tabs>
          <w:tab w:val="num" w:pos="1350"/>
        </w:tabs>
        <w:ind w:left="1350" w:hanging="720"/>
      </w:pPr>
    </w:lvl>
    <w:lvl w:ilvl="2">
      <w:start w:val="1"/>
      <w:numFmt w:val="decimal"/>
      <w:lvlText w:val="%3."/>
      <w:lvlJc w:val="left"/>
      <w:pPr>
        <w:tabs>
          <w:tab w:val="num" w:pos="2070"/>
        </w:tabs>
        <w:ind w:left="2070" w:hanging="720"/>
      </w:pPr>
    </w:lvl>
    <w:lvl w:ilvl="3">
      <w:start w:val="1"/>
      <w:numFmt w:val="decimal"/>
      <w:lvlText w:val="%4."/>
      <w:lvlJc w:val="left"/>
      <w:pPr>
        <w:tabs>
          <w:tab w:val="num" w:pos="2790"/>
        </w:tabs>
        <w:ind w:left="2790" w:hanging="720"/>
      </w:pPr>
    </w:lvl>
    <w:lvl w:ilvl="4">
      <w:start w:val="1"/>
      <w:numFmt w:val="decimal"/>
      <w:lvlText w:val="%5."/>
      <w:lvlJc w:val="left"/>
      <w:pPr>
        <w:tabs>
          <w:tab w:val="num" w:pos="3510"/>
        </w:tabs>
        <w:ind w:left="3510" w:hanging="720"/>
      </w:pPr>
    </w:lvl>
    <w:lvl w:ilvl="5">
      <w:start w:val="1"/>
      <w:numFmt w:val="decimal"/>
      <w:lvlText w:val="%6."/>
      <w:lvlJc w:val="left"/>
      <w:pPr>
        <w:tabs>
          <w:tab w:val="num" w:pos="4230"/>
        </w:tabs>
        <w:ind w:left="4230" w:hanging="720"/>
      </w:pPr>
    </w:lvl>
    <w:lvl w:ilvl="6">
      <w:start w:val="1"/>
      <w:numFmt w:val="decimal"/>
      <w:lvlText w:val="%7."/>
      <w:lvlJc w:val="left"/>
      <w:pPr>
        <w:tabs>
          <w:tab w:val="num" w:pos="4950"/>
        </w:tabs>
        <w:ind w:left="4950" w:hanging="720"/>
      </w:pPr>
    </w:lvl>
    <w:lvl w:ilvl="7">
      <w:start w:val="1"/>
      <w:numFmt w:val="decimal"/>
      <w:lvlText w:val="%8."/>
      <w:lvlJc w:val="left"/>
      <w:pPr>
        <w:tabs>
          <w:tab w:val="num" w:pos="5670"/>
        </w:tabs>
        <w:ind w:left="5670" w:hanging="720"/>
      </w:pPr>
    </w:lvl>
    <w:lvl w:ilvl="8">
      <w:start w:val="1"/>
      <w:numFmt w:val="decimal"/>
      <w:lvlText w:val="%9."/>
      <w:lvlJc w:val="left"/>
      <w:pPr>
        <w:tabs>
          <w:tab w:val="num" w:pos="6390"/>
        </w:tabs>
        <w:ind w:left="6390" w:hanging="720"/>
      </w:pPr>
    </w:lvl>
  </w:abstractNum>
  <w:abstractNum w:abstractNumId="23">
    <w:nsid w:val="7E124D31"/>
    <w:multiLevelType w:val="multilevel"/>
    <w:tmpl w:val="06402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22"/>
  </w:num>
  <w:num w:numId="3">
    <w:abstractNumId w:val="22"/>
  </w:num>
  <w:num w:numId="4">
    <w:abstractNumId w:val="6"/>
  </w:num>
  <w:num w:numId="5">
    <w:abstractNumId w:val="13"/>
  </w:num>
  <w:num w:numId="6">
    <w:abstractNumId w:val="19"/>
  </w:num>
  <w:num w:numId="7">
    <w:abstractNumId w:val="14"/>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15"/>
  </w:num>
  <w:num w:numId="18">
    <w:abstractNumId w:val="12"/>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
  </w:num>
  <w:num w:numId="22">
    <w:abstractNumId w:val="20"/>
  </w:num>
  <w:num w:numId="23">
    <w:abstractNumId w:val="9"/>
  </w:num>
  <w:num w:numId="24">
    <w:abstractNumId w:val="10"/>
  </w:num>
  <w:num w:numId="25">
    <w:abstractNumId w:val="1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0"/>
  </w:num>
  <w:num w:numId="29">
    <w:abstractNumId w:val="16"/>
  </w:num>
  <w:num w:numId="30">
    <w:abstractNumId w:val="2"/>
  </w:num>
  <w:num w:numId="31">
    <w:abstractNumId w:val="23"/>
  </w:num>
  <w:num w:numId="32">
    <w:abstractNumId w:val="4"/>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1024"/>
  <w:defaultTabStop w:val="720"/>
  <w:characterSpacingControl w:val="doNotCompress"/>
  <w:hdrShapeDefaults>
    <o:shapedefaults v:ext="edit" spidmax="4098"/>
  </w:hdrShapeDefaults>
  <w:footnotePr>
    <w:footnote w:id="0"/>
    <w:footnote w:id="1"/>
  </w:footnotePr>
  <w:endnotePr>
    <w:endnote w:id="0"/>
    <w:endnote w:id="1"/>
  </w:endnotePr>
  <w:compat/>
  <w:rsids>
    <w:rsidRoot w:val="002F36FE"/>
    <w:rsid w:val="00047CE1"/>
    <w:rsid w:val="00071E2B"/>
    <w:rsid w:val="000A50AA"/>
    <w:rsid w:val="000B7660"/>
    <w:rsid w:val="000C0BD0"/>
    <w:rsid w:val="000F7666"/>
    <w:rsid w:val="0010783A"/>
    <w:rsid w:val="001575A6"/>
    <w:rsid w:val="00157607"/>
    <w:rsid w:val="001B2971"/>
    <w:rsid w:val="002058A4"/>
    <w:rsid w:val="002725E1"/>
    <w:rsid w:val="002A38A8"/>
    <w:rsid w:val="002A6B0A"/>
    <w:rsid w:val="002C77B9"/>
    <w:rsid w:val="002F36FE"/>
    <w:rsid w:val="00306E08"/>
    <w:rsid w:val="00310B13"/>
    <w:rsid w:val="00320E88"/>
    <w:rsid w:val="00402B48"/>
    <w:rsid w:val="004209CC"/>
    <w:rsid w:val="0049689B"/>
    <w:rsid w:val="004C28DC"/>
    <w:rsid w:val="004F7642"/>
    <w:rsid w:val="00515534"/>
    <w:rsid w:val="005230D7"/>
    <w:rsid w:val="00524B76"/>
    <w:rsid w:val="00524F6E"/>
    <w:rsid w:val="00527719"/>
    <w:rsid w:val="00562ED0"/>
    <w:rsid w:val="0056572A"/>
    <w:rsid w:val="00566FB2"/>
    <w:rsid w:val="00567383"/>
    <w:rsid w:val="005700AE"/>
    <w:rsid w:val="0061570A"/>
    <w:rsid w:val="00710C8C"/>
    <w:rsid w:val="0074272E"/>
    <w:rsid w:val="007540EA"/>
    <w:rsid w:val="007B2437"/>
    <w:rsid w:val="007B5F92"/>
    <w:rsid w:val="007D31A8"/>
    <w:rsid w:val="007F630A"/>
    <w:rsid w:val="008665FF"/>
    <w:rsid w:val="008C0979"/>
    <w:rsid w:val="008F6DF4"/>
    <w:rsid w:val="0093660F"/>
    <w:rsid w:val="009747D9"/>
    <w:rsid w:val="009A4779"/>
    <w:rsid w:val="009F573A"/>
    <w:rsid w:val="00A31AAC"/>
    <w:rsid w:val="00A47AEB"/>
    <w:rsid w:val="00A65F00"/>
    <w:rsid w:val="00AE01B7"/>
    <w:rsid w:val="00AE600A"/>
    <w:rsid w:val="00AF58FD"/>
    <w:rsid w:val="00B11AB1"/>
    <w:rsid w:val="00B25AFE"/>
    <w:rsid w:val="00B977E6"/>
    <w:rsid w:val="00BB18B6"/>
    <w:rsid w:val="00BC087C"/>
    <w:rsid w:val="00C24747"/>
    <w:rsid w:val="00C27F73"/>
    <w:rsid w:val="00C54A0C"/>
    <w:rsid w:val="00CA2436"/>
    <w:rsid w:val="00CD7594"/>
    <w:rsid w:val="00CE5252"/>
    <w:rsid w:val="00CF5B27"/>
    <w:rsid w:val="00D122FA"/>
    <w:rsid w:val="00D809A9"/>
    <w:rsid w:val="00E23C2A"/>
    <w:rsid w:val="00E33A98"/>
    <w:rsid w:val="00E361F3"/>
    <w:rsid w:val="00ED3B3B"/>
    <w:rsid w:val="00EF2F77"/>
    <w:rsid w:val="00F177E7"/>
    <w:rsid w:val="00FF03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73A"/>
  </w:style>
  <w:style w:type="paragraph" w:styleId="Heading1">
    <w:name w:val="heading 1"/>
    <w:basedOn w:val="Normal"/>
    <w:next w:val="Normal"/>
    <w:link w:val="Heading1Char"/>
    <w:uiPriority w:val="9"/>
    <w:qFormat/>
    <w:rsid w:val="00B25AFE"/>
    <w:pPr>
      <w:keepNext/>
      <w:keepLines/>
      <w:pBdr>
        <w:bottom w:val="single" w:sz="12" w:space="1" w:color="auto"/>
      </w:pBdr>
      <w:spacing w:before="240" w:after="120"/>
      <w:outlineLvl w:val="0"/>
    </w:pPr>
    <w:rPr>
      <w:rFonts w:asciiTheme="majorHAnsi" w:eastAsiaTheme="majorEastAsia" w:hAnsiTheme="majorHAnsi" w:cstheme="majorBidi"/>
      <w:b/>
      <w:smallCaps/>
      <w:color w:val="000000" w:themeColor="text1"/>
      <w:sz w:val="28"/>
      <w:szCs w:val="32"/>
    </w:rPr>
  </w:style>
  <w:style w:type="paragraph" w:styleId="Heading2">
    <w:name w:val="heading 2"/>
    <w:basedOn w:val="Normal"/>
    <w:next w:val="Normal"/>
    <w:link w:val="Heading2Char"/>
    <w:uiPriority w:val="9"/>
    <w:semiHidden/>
    <w:unhideWhenUsed/>
    <w:qFormat/>
    <w:rsid w:val="00B25AF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semiHidden/>
    <w:unhideWhenUsed/>
    <w:qFormat/>
    <w:rsid w:val="00936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A47AEB"/>
    <w:pPr>
      <w:numPr>
        <w:numId w:val="2"/>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hAnsi="Lucida Console"/>
      <w:bCs/>
      <w:noProof/>
    </w:rPr>
  </w:style>
  <w:style w:type="character" w:customStyle="1" w:styleId="CODEChar">
    <w:name w:val="CODE Char"/>
    <w:basedOn w:val="DefaultParagraphFont"/>
    <w:link w:val="CODE"/>
    <w:rsid w:val="00A47AEB"/>
    <w:rPr>
      <w:rFonts w:ascii="Lucida Console" w:hAnsi="Lucida Console"/>
      <w:bCs/>
      <w:noProof/>
    </w:rPr>
  </w:style>
  <w:style w:type="paragraph" w:styleId="NoSpacing">
    <w:name w:val="No Spacing"/>
    <w:uiPriority w:val="1"/>
    <w:qFormat/>
    <w:rsid w:val="008C0979"/>
    <w:pPr>
      <w:spacing w:after="0" w:line="240" w:lineRule="auto"/>
    </w:pPr>
  </w:style>
  <w:style w:type="paragraph" w:styleId="Title">
    <w:name w:val="Title"/>
    <w:basedOn w:val="Normal"/>
    <w:next w:val="Normal"/>
    <w:link w:val="TitleChar"/>
    <w:uiPriority w:val="10"/>
    <w:qFormat/>
    <w:rsid w:val="00E361F3"/>
    <w:pPr>
      <w:spacing w:after="0" w:line="240" w:lineRule="auto"/>
      <w:contextualSpacing/>
      <w:jc w:val="both"/>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E361F3"/>
    <w:rPr>
      <w:rFonts w:asciiTheme="majorHAnsi" w:eastAsiaTheme="majorEastAsia" w:hAnsiTheme="majorHAnsi" w:cstheme="majorBidi"/>
      <w:spacing w:val="-10"/>
      <w:kern w:val="28"/>
      <w:sz w:val="72"/>
      <w:szCs w:val="56"/>
    </w:rPr>
  </w:style>
  <w:style w:type="paragraph" w:styleId="Header">
    <w:name w:val="header"/>
    <w:basedOn w:val="Normal"/>
    <w:link w:val="HeaderChar"/>
    <w:uiPriority w:val="99"/>
    <w:unhideWhenUsed/>
    <w:rsid w:val="00E36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1F3"/>
  </w:style>
  <w:style w:type="paragraph" w:styleId="Footer">
    <w:name w:val="footer"/>
    <w:basedOn w:val="Normal"/>
    <w:link w:val="FooterChar"/>
    <w:uiPriority w:val="99"/>
    <w:unhideWhenUsed/>
    <w:rsid w:val="00E36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1F3"/>
  </w:style>
  <w:style w:type="table" w:styleId="TableGrid">
    <w:name w:val="Table Grid"/>
    <w:basedOn w:val="TableNormal"/>
    <w:uiPriority w:val="39"/>
    <w:rsid w:val="00E36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E361F3"/>
    <w:rPr>
      <w:b/>
      <w:bCs/>
      <w:i/>
      <w:iCs/>
      <w:spacing w:val="5"/>
    </w:rPr>
  </w:style>
  <w:style w:type="paragraph" w:styleId="Subtitle">
    <w:name w:val="Subtitle"/>
    <w:basedOn w:val="Normal"/>
    <w:next w:val="Normal"/>
    <w:link w:val="SubtitleChar"/>
    <w:uiPriority w:val="11"/>
    <w:qFormat/>
    <w:rsid w:val="00E361F3"/>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E361F3"/>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B25AFE"/>
    <w:rPr>
      <w:rFonts w:asciiTheme="majorHAnsi" w:eastAsiaTheme="majorEastAsia" w:hAnsiTheme="majorHAnsi" w:cstheme="majorBidi"/>
      <w:b/>
      <w:smallCaps/>
      <w:color w:val="000000" w:themeColor="text1"/>
      <w:sz w:val="28"/>
      <w:szCs w:val="32"/>
    </w:rPr>
  </w:style>
  <w:style w:type="character" w:styleId="PlaceholderText">
    <w:name w:val="Placeholder Text"/>
    <w:basedOn w:val="DefaultParagraphFont"/>
    <w:uiPriority w:val="99"/>
    <w:semiHidden/>
    <w:rsid w:val="004C28DC"/>
    <w:rPr>
      <w:color w:val="808080"/>
    </w:rPr>
  </w:style>
  <w:style w:type="character" w:customStyle="1" w:styleId="Heading2Char">
    <w:name w:val="Heading 2 Char"/>
    <w:basedOn w:val="DefaultParagraphFont"/>
    <w:link w:val="Heading2"/>
    <w:uiPriority w:val="9"/>
    <w:semiHidden/>
    <w:rsid w:val="00B25AFE"/>
    <w:rPr>
      <w:rFonts w:asciiTheme="majorHAnsi" w:eastAsiaTheme="majorEastAsia" w:hAnsiTheme="majorHAnsi" w:cstheme="majorBidi"/>
      <w:b/>
      <w:color w:val="000000" w:themeColor="text1"/>
      <w:sz w:val="28"/>
      <w:szCs w:val="26"/>
    </w:rPr>
  </w:style>
  <w:style w:type="paragraph" w:styleId="Quote">
    <w:name w:val="Quote"/>
    <w:basedOn w:val="Normal"/>
    <w:next w:val="Normal"/>
    <w:link w:val="QuoteChar"/>
    <w:uiPriority w:val="29"/>
    <w:qFormat/>
    <w:rsid w:val="00562ED0"/>
    <w:pPr>
      <w:pBdr>
        <w:left w:val="single" w:sz="4" w:space="4" w:color="auto"/>
        <w:right w:val="single" w:sz="4" w:space="4" w:color="auto"/>
      </w:pBd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62ED0"/>
    <w:rPr>
      <w:i/>
      <w:iCs/>
      <w:color w:val="404040" w:themeColor="text1" w:themeTint="BF"/>
    </w:rPr>
  </w:style>
  <w:style w:type="character" w:styleId="Hyperlink">
    <w:name w:val="Hyperlink"/>
    <w:basedOn w:val="DefaultParagraphFont"/>
    <w:uiPriority w:val="99"/>
    <w:unhideWhenUsed/>
    <w:rsid w:val="0049689B"/>
    <w:rPr>
      <w:color w:val="0563C1" w:themeColor="hyperlink"/>
      <w:u w:val="single"/>
    </w:rPr>
  </w:style>
  <w:style w:type="character" w:customStyle="1" w:styleId="UnresolvedMention">
    <w:name w:val="Unresolved Mention"/>
    <w:basedOn w:val="DefaultParagraphFont"/>
    <w:uiPriority w:val="99"/>
    <w:semiHidden/>
    <w:unhideWhenUsed/>
    <w:rsid w:val="0049689B"/>
    <w:rPr>
      <w:color w:val="605E5C"/>
      <w:shd w:val="clear" w:color="auto" w:fill="E1DFDD"/>
    </w:rPr>
  </w:style>
  <w:style w:type="paragraph" w:styleId="NormalWeb">
    <w:name w:val="Normal (Web)"/>
    <w:basedOn w:val="Normal"/>
    <w:uiPriority w:val="99"/>
    <w:semiHidden/>
    <w:unhideWhenUsed/>
    <w:rsid w:val="007D31A8"/>
    <w:rPr>
      <w:rFonts w:ascii="Times New Roman" w:hAnsi="Times New Roman" w:cs="Times New Roman"/>
      <w:sz w:val="24"/>
      <w:szCs w:val="24"/>
    </w:rPr>
  </w:style>
  <w:style w:type="paragraph" w:styleId="ListParagraph">
    <w:name w:val="List Paragraph"/>
    <w:basedOn w:val="Normal"/>
    <w:uiPriority w:val="34"/>
    <w:qFormat/>
    <w:rsid w:val="00566FB2"/>
    <w:pPr>
      <w:ind w:left="720"/>
      <w:contextualSpacing/>
    </w:pPr>
  </w:style>
  <w:style w:type="paragraph" w:styleId="HTMLPreformatted">
    <w:name w:val="HTML Preformatted"/>
    <w:basedOn w:val="Normal"/>
    <w:link w:val="HTMLPreformattedChar"/>
    <w:uiPriority w:val="99"/>
    <w:semiHidden/>
    <w:unhideWhenUsed/>
    <w:rsid w:val="00F17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F177E7"/>
    <w:rPr>
      <w:rFonts w:ascii="Courier New" w:eastAsia="Times New Roman" w:hAnsi="Courier New" w:cs="Courier New"/>
      <w:kern w:val="0"/>
      <w:sz w:val="20"/>
      <w:szCs w:val="20"/>
    </w:rPr>
  </w:style>
  <w:style w:type="character" w:customStyle="1" w:styleId="hljs-quote">
    <w:name w:val="hljs-quote"/>
    <w:basedOn w:val="DefaultParagraphFont"/>
    <w:rsid w:val="00F177E7"/>
  </w:style>
  <w:style w:type="character" w:customStyle="1" w:styleId="Heading3Char">
    <w:name w:val="Heading 3 Char"/>
    <w:basedOn w:val="DefaultParagraphFont"/>
    <w:link w:val="Heading3"/>
    <w:uiPriority w:val="9"/>
    <w:semiHidden/>
    <w:rsid w:val="0093660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3660F"/>
    <w:rPr>
      <w:rFonts w:ascii="Courier New" w:eastAsia="Times New Roman" w:hAnsi="Courier New" w:cs="Courier New"/>
      <w:sz w:val="20"/>
      <w:szCs w:val="20"/>
    </w:rPr>
  </w:style>
  <w:style w:type="character" w:customStyle="1" w:styleId="hljs-bullet">
    <w:name w:val="hljs-bullet"/>
    <w:basedOn w:val="DefaultParagraphFont"/>
    <w:rsid w:val="0093660F"/>
  </w:style>
  <w:style w:type="paragraph" w:styleId="BalloonText">
    <w:name w:val="Balloon Text"/>
    <w:basedOn w:val="Normal"/>
    <w:link w:val="BalloonTextChar"/>
    <w:uiPriority w:val="99"/>
    <w:semiHidden/>
    <w:unhideWhenUsed/>
    <w:rsid w:val="00B97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7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474389">
      <w:bodyDiv w:val="1"/>
      <w:marLeft w:val="0"/>
      <w:marRight w:val="0"/>
      <w:marTop w:val="0"/>
      <w:marBottom w:val="0"/>
      <w:divBdr>
        <w:top w:val="none" w:sz="0" w:space="0" w:color="auto"/>
        <w:left w:val="none" w:sz="0" w:space="0" w:color="auto"/>
        <w:bottom w:val="none" w:sz="0" w:space="0" w:color="auto"/>
        <w:right w:val="none" w:sz="0" w:space="0" w:color="auto"/>
      </w:divBdr>
    </w:div>
    <w:div w:id="78067746">
      <w:bodyDiv w:val="1"/>
      <w:marLeft w:val="0"/>
      <w:marRight w:val="0"/>
      <w:marTop w:val="0"/>
      <w:marBottom w:val="0"/>
      <w:divBdr>
        <w:top w:val="none" w:sz="0" w:space="0" w:color="auto"/>
        <w:left w:val="none" w:sz="0" w:space="0" w:color="auto"/>
        <w:bottom w:val="none" w:sz="0" w:space="0" w:color="auto"/>
        <w:right w:val="none" w:sz="0" w:space="0" w:color="auto"/>
      </w:divBdr>
    </w:div>
    <w:div w:id="94441845">
      <w:bodyDiv w:val="1"/>
      <w:marLeft w:val="0"/>
      <w:marRight w:val="0"/>
      <w:marTop w:val="0"/>
      <w:marBottom w:val="0"/>
      <w:divBdr>
        <w:top w:val="none" w:sz="0" w:space="0" w:color="auto"/>
        <w:left w:val="none" w:sz="0" w:space="0" w:color="auto"/>
        <w:bottom w:val="none" w:sz="0" w:space="0" w:color="auto"/>
        <w:right w:val="none" w:sz="0" w:space="0" w:color="auto"/>
      </w:divBdr>
    </w:div>
    <w:div w:id="135027499">
      <w:bodyDiv w:val="1"/>
      <w:marLeft w:val="0"/>
      <w:marRight w:val="0"/>
      <w:marTop w:val="0"/>
      <w:marBottom w:val="0"/>
      <w:divBdr>
        <w:top w:val="none" w:sz="0" w:space="0" w:color="auto"/>
        <w:left w:val="none" w:sz="0" w:space="0" w:color="auto"/>
        <w:bottom w:val="none" w:sz="0" w:space="0" w:color="auto"/>
        <w:right w:val="none" w:sz="0" w:space="0" w:color="auto"/>
      </w:divBdr>
    </w:div>
    <w:div w:id="145585908">
      <w:bodyDiv w:val="1"/>
      <w:marLeft w:val="0"/>
      <w:marRight w:val="0"/>
      <w:marTop w:val="0"/>
      <w:marBottom w:val="0"/>
      <w:divBdr>
        <w:top w:val="none" w:sz="0" w:space="0" w:color="auto"/>
        <w:left w:val="none" w:sz="0" w:space="0" w:color="auto"/>
        <w:bottom w:val="none" w:sz="0" w:space="0" w:color="auto"/>
        <w:right w:val="none" w:sz="0" w:space="0" w:color="auto"/>
      </w:divBdr>
    </w:div>
    <w:div w:id="167064372">
      <w:bodyDiv w:val="1"/>
      <w:marLeft w:val="0"/>
      <w:marRight w:val="0"/>
      <w:marTop w:val="0"/>
      <w:marBottom w:val="0"/>
      <w:divBdr>
        <w:top w:val="none" w:sz="0" w:space="0" w:color="auto"/>
        <w:left w:val="none" w:sz="0" w:space="0" w:color="auto"/>
        <w:bottom w:val="none" w:sz="0" w:space="0" w:color="auto"/>
        <w:right w:val="none" w:sz="0" w:space="0" w:color="auto"/>
      </w:divBdr>
    </w:div>
    <w:div w:id="184441733">
      <w:bodyDiv w:val="1"/>
      <w:marLeft w:val="0"/>
      <w:marRight w:val="0"/>
      <w:marTop w:val="0"/>
      <w:marBottom w:val="0"/>
      <w:divBdr>
        <w:top w:val="none" w:sz="0" w:space="0" w:color="auto"/>
        <w:left w:val="none" w:sz="0" w:space="0" w:color="auto"/>
        <w:bottom w:val="none" w:sz="0" w:space="0" w:color="auto"/>
        <w:right w:val="none" w:sz="0" w:space="0" w:color="auto"/>
      </w:divBdr>
    </w:div>
    <w:div w:id="191696860">
      <w:bodyDiv w:val="1"/>
      <w:marLeft w:val="0"/>
      <w:marRight w:val="0"/>
      <w:marTop w:val="0"/>
      <w:marBottom w:val="0"/>
      <w:divBdr>
        <w:top w:val="none" w:sz="0" w:space="0" w:color="auto"/>
        <w:left w:val="none" w:sz="0" w:space="0" w:color="auto"/>
        <w:bottom w:val="none" w:sz="0" w:space="0" w:color="auto"/>
        <w:right w:val="none" w:sz="0" w:space="0" w:color="auto"/>
      </w:divBdr>
    </w:div>
    <w:div w:id="192309232">
      <w:bodyDiv w:val="1"/>
      <w:marLeft w:val="0"/>
      <w:marRight w:val="0"/>
      <w:marTop w:val="0"/>
      <w:marBottom w:val="0"/>
      <w:divBdr>
        <w:top w:val="none" w:sz="0" w:space="0" w:color="auto"/>
        <w:left w:val="none" w:sz="0" w:space="0" w:color="auto"/>
        <w:bottom w:val="none" w:sz="0" w:space="0" w:color="auto"/>
        <w:right w:val="none" w:sz="0" w:space="0" w:color="auto"/>
      </w:divBdr>
    </w:div>
    <w:div w:id="206718703">
      <w:bodyDiv w:val="1"/>
      <w:marLeft w:val="0"/>
      <w:marRight w:val="0"/>
      <w:marTop w:val="0"/>
      <w:marBottom w:val="0"/>
      <w:divBdr>
        <w:top w:val="none" w:sz="0" w:space="0" w:color="auto"/>
        <w:left w:val="none" w:sz="0" w:space="0" w:color="auto"/>
        <w:bottom w:val="none" w:sz="0" w:space="0" w:color="auto"/>
        <w:right w:val="none" w:sz="0" w:space="0" w:color="auto"/>
      </w:divBdr>
    </w:div>
    <w:div w:id="221255915">
      <w:bodyDiv w:val="1"/>
      <w:marLeft w:val="0"/>
      <w:marRight w:val="0"/>
      <w:marTop w:val="0"/>
      <w:marBottom w:val="0"/>
      <w:divBdr>
        <w:top w:val="none" w:sz="0" w:space="0" w:color="auto"/>
        <w:left w:val="none" w:sz="0" w:space="0" w:color="auto"/>
        <w:bottom w:val="none" w:sz="0" w:space="0" w:color="auto"/>
        <w:right w:val="none" w:sz="0" w:space="0" w:color="auto"/>
      </w:divBdr>
    </w:div>
    <w:div w:id="262807373">
      <w:bodyDiv w:val="1"/>
      <w:marLeft w:val="0"/>
      <w:marRight w:val="0"/>
      <w:marTop w:val="0"/>
      <w:marBottom w:val="0"/>
      <w:divBdr>
        <w:top w:val="none" w:sz="0" w:space="0" w:color="auto"/>
        <w:left w:val="none" w:sz="0" w:space="0" w:color="auto"/>
        <w:bottom w:val="none" w:sz="0" w:space="0" w:color="auto"/>
        <w:right w:val="none" w:sz="0" w:space="0" w:color="auto"/>
      </w:divBdr>
    </w:div>
    <w:div w:id="271672378">
      <w:bodyDiv w:val="1"/>
      <w:marLeft w:val="0"/>
      <w:marRight w:val="0"/>
      <w:marTop w:val="0"/>
      <w:marBottom w:val="0"/>
      <w:divBdr>
        <w:top w:val="none" w:sz="0" w:space="0" w:color="auto"/>
        <w:left w:val="none" w:sz="0" w:space="0" w:color="auto"/>
        <w:bottom w:val="none" w:sz="0" w:space="0" w:color="auto"/>
        <w:right w:val="none" w:sz="0" w:space="0" w:color="auto"/>
      </w:divBdr>
    </w:div>
    <w:div w:id="311377149">
      <w:bodyDiv w:val="1"/>
      <w:marLeft w:val="0"/>
      <w:marRight w:val="0"/>
      <w:marTop w:val="0"/>
      <w:marBottom w:val="0"/>
      <w:divBdr>
        <w:top w:val="none" w:sz="0" w:space="0" w:color="auto"/>
        <w:left w:val="none" w:sz="0" w:space="0" w:color="auto"/>
        <w:bottom w:val="none" w:sz="0" w:space="0" w:color="auto"/>
        <w:right w:val="none" w:sz="0" w:space="0" w:color="auto"/>
      </w:divBdr>
    </w:div>
    <w:div w:id="380402340">
      <w:bodyDiv w:val="1"/>
      <w:marLeft w:val="0"/>
      <w:marRight w:val="0"/>
      <w:marTop w:val="0"/>
      <w:marBottom w:val="0"/>
      <w:divBdr>
        <w:top w:val="none" w:sz="0" w:space="0" w:color="auto"/>
        <w:left w:val="none" w:sz="0" w:space="0" w:color="auto"/>
        <w:bottom w:val="none" w:sz="0" w:space="0" w:color="auto"/>
        <w:right w:val="none" w:sz="0" w:space="0" w:color="auto"/>
      </w:divBdr>
    </w:div>
    <w:div w:id="388501016">
      <w:bodyDiv w:val="1"/>
      <w:marLeft w:val="0"/>
      <w:marRight w:val="0"/>
      <w:marTop w:val="0"/>
      <w:marBottom w:val="0"/>
      <w:divBdr>
        <w:top w:val="none" w:sz="0" w:space="0" w:color="auto"/>
        <w:left w:val="none" w:sz="0" w:space="0" w:color="auto"/>
        <w:bottom w:val="none" w:sz="0" w:space="0" w:color="auto"/>
        <w:right w:val="none" w:sz="0" w:space="0" w:color="auto"/>
      </w:divBdr>
    </w:div>
    <w:div w:id="427432036">
      <w:bodyDiv w:val="1"/>
      <w:marLeft w:val="0"/>
      <w:marRight w:val="0"/>
      <w:marTop w:val="0"/>
      <w:marBottom w:val="0"/>
      <w:divBdr>
        <w:top w:val="none" w:sz="0" w:space="0" w:color="auto"/>
        <w:left w:val="none" w:sz="0" w:space="0" w:color="auto"/>
        <w:bottom w:val="none" w:sz="0" w:space="0" w:color="auto"/>
        <w:right w:val="none" w:sz="0" w:space="0" w:color="auto"/>
      </w:divBdr>
    </w:div>
    <w:div w:id="440295364">
      <w:bodyDiv w:val="1"/>
      <w:marLeft w:val="0"/>
      <w:marRight w:val="0"/>
      <w:marTop w:val="0"/>
      <w:marBottom w:val="0"/>
      <w:divBdr>
        <w:top w:val="none" w:sz="0" w:space="0" w:color="auto"/>
        <w:left w:val="none" w:sz="0" w:space="0" w:color="auto"/>
        <w:bottom w:val="none" w:sz="0" w:space="0" w:color="auto"/>
        <w:right w:val="none" w:sz="0" w:space="0" w:color="auto"/>
      </w:divBdr>
    </w:div>
    <w:div w:id="448622857">
      <w:bodyDiv w:val="1"/>
      <w:marLeft w:val="0"/>
      <w:marRight w:val="0"/>
      <w:marTop w:val="0"/>
      <w:marBottom w:val="0"/>
      <w:divBdr>
        <w:top w:val="none" w:sz="0" w:space="0" w:color="auto"/>
        <w:left w:val="none" w:sz="0" w:space="0" w:color="auto"/>
        <w:bottom w:val="none" w:sz="0" w:space="0" w:color="auto"/>
        <w:right w:val="none" w:sz="0" w:space="0" w:color="auto"/>
      </w:divBdr>
    </w:div>
    <w:div w:id="453596646">
      <w:bodyDiv w:val="1"/>
      <w:marLeft w:val="0"/>
      <w:marRight w:val="0"/>
      <w:marTop w:val="0"/>
      <w:marBottom w:val="0"/>
      <w:divBdr>
        <w:top w:val="none" w:sz="0" w:space="0" w:color="auto"/>
        <w:left w:val="none" w:sz="0" w:space="0" w:color="auto"/>
        <w:bottom w:val="none" w:sz="0" w:space="0" w:color="auto"/>
        <w:right w:val="none" w:sz="0" w:space="0" w:color="auto"/>
      </w:divBdr>
    </w:div>
    <w:div w:id="497888687">
      <w:bodyDiv w:val="1"/>
      <w:marLeft w:val="0"/>
      <w:marRight w:val="0"/>
      <w:marTop w:val="0"/>
      <w:marBottom w:val="0"/>
      <w:divBdr>
        <w:top w:val="none" w:sz="0" w:space="0" w:color="auto"/>
        <w:left w:val="none" w:sz="0" w:space="0" w:color="auto"/>
        <w:bottom w:val="none" w:sz="0" w:space="0" w:color="auto"/>
        <w:right w:val="none" w:sz="0" w:space="0" w:color="auto"/>
      </w:divBdr>
    </w:div>
    <w:div w:id="526329691">
      <w:bodyDiv w:val="1"/>
      <w:marLeft w:val="0"/>
      <w:marRight w:val="0"/>
      <w:marTop w:val="0"/>
      <w:marBottom w:val="0"/>
      <w:divBdr>
        <w:top w:val="none" w:sz="0" w:space="0" w:color="auto"/>
        <w:left w:val="none" w:sz="0" w:space="0" w:color="auto"/>
        <w:bottom w:val="none" w:sz="0" w:space="0" w:color="auto"/>
        <w:right w:val="none" w:sz="0" w:space="0" w:color="auto"/>
      </w:divBdr>
    </w:div>
    <w:div w:id="531504586">
      <w:bodyDiv w:val="1"/>
      <w:marLeft w:val="0"/>
      <w:marRight w:val="0"/>
      <w:marTop w:val="0"/>
      <w:marBottom w:val="0"/>
      <w:divBdr>
        <w:top w:val="none" w:sz="0" w:space="0" w:color="auto"/>
        <w:left w:val="none" w:sz="0" w:space="0" w:color="auto"/>
        <w:bottom w:val="none" w:sz="0" w:space="0" w:color="auto"/>
        <w:right w:val="none" w:sz="0" w:space="0" w:color="auto"/>
      </w:divBdr>
    </w:div>
    <w:div w:id="540440497">
      <w:bodyDiv w:val="1"/>
      <w:marLeft w:val="0"/>
      <w:marRight w:val="0"/>
      <w:marTop w:val="0"/>
      <w:marBottom w:val="0"/>
      <w:divBdr>
        <w:top w:val="none" w:sz="0" w:space="0" w:color="auto"/>
        <w:left w:val="none" w:sz="0" w:space="0" w:color="auto"/>
        <w:bottom w:val="none" w:sz="0" w:space="0" w:color="auto"/>
        <w:right w:val="none" w:sz="0" w:space="0" w:color="auto"/>
      </w:divBdr>
    </w:div>
    <w:div w:id="557522330">
      <w:bodyDiv w:val="1"/>
      <w:marLeft w:val="0"/>
      <w:marRight w:val="0"/>
      <w:marTop w:val="0"/>
      <w:marBottom w:val="0"/>
      <w:divBdr>
        <w:top w:val="none" w:sz="0" w:space="0" w:color="auto"/>
        <w:left w:val="none" w:sz="0" w:space="0" w:color="auto"/>
        <w:bottom w:val="none" w:sz="0" w:space="0" w:color="auto"/>
        <w:right w:val="none" w:sz="0" w:space="0" w:color="auto"/>
      </w:divBdr>
    </w:div>
    <w:div w:id="614799318">
      <w:bodyDiv w:val="1"/>
      <w:marLeft w:val="0"/>
      <w:marRight w:val="0"/>
      <w:marTop w:val="0"/>
      <w:marBottom w:val="0"/>
      <w:divBdr>
        <w:top w:val="none" w:sz="0" w:space="0" w:color="auto"/>
        <w:left w:val="none" w:sz="0" w:space="0" w:color="auto"/>
        <w:bottom w:val="none" w:sz="0" w:space="0" w:color="auto"/>
        <w:right w:val="none" w:sz="0" w:space="0" w:color="auto"/>
      </w:divBdr>
    </w:div>
    <w:div w:id="633869641">
      <w:bodyDiv w:val="1"/>
      <w:marLeft w:val="0"/>
      <w:marRight w:val="0"/>
      <w:marTop w:val="0"/>
      <w:marBottom w:val="0"/>
      <w:divBdr>
        <w:top w:val="none" w:sz="0" w:space="0" w:color="auto"/>
        <w:left w:val="none" w:sz="0" w:space="0" w:color="auto"/>
        <w:bottom w:val="none" w:sz="0" w:space="0" w:color="auto"/>
        <w:right w:val="none" w:sz="0" w:space="0" w:color="auto"/>
      </w:divBdr>
    </w:div>
    <w:div w:id="641890195">
      <w:bodyDiv w:val="1"/>
      <w:marLeft w:val="0"/>
      <w:marRight w:val="0"/>
      <w:marTop w:val="0"/>
      <w:marBottom w:val="0"/>
      <w:divBdr>
        <w:top w:val="none" w:sz="0" w:space="0" w:color="auto"/>
        <w:left w:val="none" w:sz="0" w:space="0" w:color="auto"/>
        <w:bottom w:val="none" w:sz="0" w:space="0" w:color="auto"/>
        <w:right w:val="none" w:sz="0" w:space="0" w:color="auto"/>
      </w:divBdr>
    </w:div>
    <w:div w:id="663898509">
      <w:bodyDiv w:val="1"/>
      <w:marLeft w:val="0"/>
      <w:marRight w:val="0"/>
      <w:marTop w:val="0"/>
      <w:marBottom w:val="0"/>
      <w:divBdr>
        <w:top w:val="none" w:sz="0" w:space="0" w:color="auto"/>
        <w:left w:val="none" w:sz="0" w:space="0" w:color="auto"/>
        <w:bottom w:val="none" w:sz="0" w:space="0" w:color="auto"/>
        <w:right w:val="none" w:sz="0" w:space="0" w:color="auto"/>
      </w:divBdr>
    </w:div>
    <w:div w:id="669136843">
      <w:bodyDiv w:val="1"/>
      <w:marLeft w:val="0"/>
      <w:marRight w:val="0"/>
      <w:marTop w:val="0"/>
      <w:marBottom w:val="0"/>
      <w:divBdr>
        <w:top w:val="none" w:sz="0" w:space="0" w:color="auto"/>
        <w:left w:val="none" w:sz="0" w:space="0" w:color="auto"/>
        <w:bottom w:val="none" w:sz="0" w:space="0" w:color="auto"/>
        <w:right w:val="none" w:sz="0" w:space="0" w:color="auto"/>
      </w:divBdr>
    </w:div>
    <w:div w:id="679091455">
      <w:bodyDiv w:val="1"/>
      <w:marLeft w:val="0"/>
      <w:marRight w:val="0"/>
      <w:marTop w:val="0"/>
      <w:marBottom w:val="0"/>
      <w:divBdr>
        <w:top w:val="none" w:sz="0" w:space="0" w:color="auto"/>
        <w:left w:val="none" w:sz="0" w:space="0" w:color="auto"/>
        <w:bottom w:val="none" w:sz="0" w:space="0" w:color="auto"/>
        <w:right w:val="none" w:sz="0" w:space="0" w:color="auto"/>
      </w:divBdr>
    </w:div>
    <w:div w:id="686712786">
      <w:bodyDiv w:val="1"/>
      <w:marLeft w:val="0"/>
      <w:marRight w:val="0"/>
      <w:marTop w:val="0"/>
      <w:marBottom w:val="0"/>
      <w:divBdr>
        <w:top w:val="none" w:sz="0" w:space="0" w:color="auto"/>
        <w:left w:val="none" w:sz="0" w:space="0" w:color="auto"/>
        <w:bottom w:val="none" w:sz="0" w:space="0" w:color="auto"/>
        <w:right w:val="none" w:sz="0" w:space="0" w:color="auto"/>
      </w:divBdr>
    </w:div>
    <w:div w:id="689725288">
      <w:bodyDiv w:val="1"/>
      <w:marLeft w:val="0"/>
      <w:marRight w:val="0"/>
      <w:marTop w:val="0"/>
      <w:marBottom w:val="0"/>
      <w:divBdr>
        <w:top w:val="none" w:sz="0" w:space="0" w:color="auto"/>
        <w:left w:val="none" w:sz="0" w:space="0" w:color="auto"/>
        <w:bottom w:val="none" w:sz="0" w:space="0" w:color="auto"/>
        <w:right w:val="none" w:sz="0" w:space="0" w:color="auto"/>
      </w:divBdr>
    </w:div>
    <w:div w:id="726152390">
      <w:bodyDiv w:val="1"/>
      <w:marLeft w:val="0"/>
      <w:marRight w:val="0"/>
      <w:marTop w:val="0"/>
      <w:marBottom w:val="0"/>
      <w:divBdr>
        <w:top w:val="none" w:sz="0" w:space="0" w:color="auto"/>
        <w:left w:val="none" w:sz="0" w:space="0" w:color="auto"/>
        <w:bottom w:val="none" w:sz="0" w:space="0" w:color="auto"/>
        <w:right w:val="none" w:sz="0" w:space="0" w:color="auto"/>
      </w:divBdr>
    </w:div>
    <w:div w:id="731972682">
      <w:bodyDiv w:val="1"/>
      <w:marLeft w:val="0"/>
      <w:marRight w:val="0"/>
      <w:marTop w:val="0"/>
      <w:marBottom w:val="0"/>
      <w:divBdr>
        <w:top w:val="none" w:sz="0" w:space="0" w:color="auto"/>
        <w:left w:val="none" w:sz="0" w:space="0" w:color="auto"/>
        <w:bottom w:val="none" w:sz="0" w:space="0" w:color="auto"/>
        <w:right w:val="none" w:sz="0" w:space="0" w:color="auto"/>
      </w:divBdr>
    </w:div>
    <w:div w:id="735979250">
      <w:bodyDiv w:val="1"/>
      <w:marLeft w:val="0"/>
      <w:marRight w:val="0"/>
      <w:marTop w:val="0"/>
      <w:marBottom w:val="0"/>
      <w:divBdr>
        <w:top w:val="none" w:sz="0" w:space="0" w:color="auto"/>
        <w:left w:val="none" w:sz="0" w:space="0" w:color="auto"/>
        <w:bottom w:val="none" w:sz="0" w:space="0" w:color="auto"/>
        <w:right w:val="none" w:sz="0" w:space="0" w:color="auto"/>
      </w:divBdr>
    </w:div>
    <w:div w:id="736316456">
      <w:bodyDiv w:val="1"/>
      <w:marLeft w:val="0"/>
      <w:marRight w:val="0"/>
      <w:marTop w:val="0"/>
      <w:marBottom w:val="0"/>
      <w:divBdr>
        <w:top w:val="none" w:sz="0" w:space="0" w:color="auto"/>
        <w:left w:val="none" w:sz="0" w:space="0" w:color="auto"/>
        <w:bottom w:val="none" w:sz="0" w:space="0" w:color="auto"/>
        <w:right w:val="none" w:sz="0" w:space="0" w:color="auto"/>
      </w:divBdr>
    </w:div>
    <w:div w:id="748305872">
      <w:bodyDiv w:val="1"/>
      <w:marLeft w:val="0"/>
      <w:marRight w:val="0"/>
      <w:marTop w:val="0"/>
      <w:marBottom w:val="0"/>
      <w:divBdr>
        <w:top w:val="none" w:sz="0" w:space="0" w:color="auto"/>
        <w:left w:val="none" w:sz="0" w:space="0" w:color="auto"/>
        <w:bottom w:val="none" w:sz="0" w:space="0" w:color="auto"/>
        <w:right w:val="none" w:sz="0" w:space="0" w:color="auto"/>
      </w:divBdr>
    </w:div>
    <w:div w:id="773129891">
      <w:bodyDiv w:val="1"/>
      <w:marLeft w:val="0"/>
      <w:marRight w:val="0"/>
      <w:marTop w:val="0"/>
      <w:marBottom w:val="0"/>
      <w:divBdr>
        <w:top w:val="none" w:sz="0" w:space="0" w:color="auto"/>
        <w:left w:val="none" w:sz="0" w:space="0" w:color="auto"/>
        <w:bottom w:val="none" w:sz="0" w:space="0" w:color="auto"/>
        <w:right w:val="none" w:sz="0" w:space="0" w:color="auto"/>
      </w:divBdr>
    </w:div>
    <w:div w:id="786313558">
      <w:bodyDiv w:val="1"/>
      <w:marLeft w:val="0"/>
      <w:marRight w:val="0"/>
      <w:marTop w:val="0"/>
      <w:marBottom w:val="0"/>
      <w:divBdr>
        <w:top w:val="none" w:sz="0" w:space="0" w:color="auto"/>
        <w:left w:val="none" w:sz="0" w:space="0" w:color="auto"/>
        <w:bottom w:val="none" w:sz="0" w:space="0" w:color="auto"/>
        <w:right w:val="none" w:sz="0" w:space="0" w:color="auto"/>
      </w:divBdr>
    </w:div>
    <w:div w:id="833105116">
      <w:bodyDiv w:val="1"/>
      <w:marLeft w:val="0"/>
      <w:marRight w:val="0"/>
      <w:marTop w:val="0"/>
      <w:marBottom w:val="0"/>
      <w:divBdr>
        <w:top w:val="none" w:sz="0" w:space="0" w:color="auto"/>
        <w:left w:val="none" w:sz="0" w:space="0" w:color="auto"/>
        <w:bottom w:val="none" w:sz="0" w:space="0" w:color="auto"/>
        <w:right w:val="none" w:sz="0" w:space="0" w:color="auto"/>
      </w:divBdr>
    </w:div>
    <w:div w:id="834416723">
      <w:bodyDiv w:val="1"/>
      <w:marLeft w:val="0"/>
      <w:marRight w:val="0"/>
      <w:marTop w:val="0"/>
      <w:marBottom w:val="0"/>
      <w:divBdr>
        <w:top w:val="none" w:sz="0" w:space="0" w:color="auto"/>
        <w:left w:val="none" w:sz="0" w:space="0" w:color="auto"/>
        <w:bottom w:val="none" w:sz="0" w:space="0" w:color="auto"/>
        <w:right w:val="none" w:sz="0" w:space="0" w:color="auto"/>
      </w:divBdr>
    </w:div>
    <w:div w:id="854420817">
      <w:bodyDiv w:val="1"/>
      <w:marLeft w:val="0"/>
      <w:marRight w:val="0"/>
      <w:marTop w:val="0"/>
      <w:marBottom w:val="0"/>
      <w:divBdr>
        <w:top w:val="none" w:sz="0" w:space="0" w:color="auto"/>
        <w:left w:val="none" w:sz="0" w:space="0" w:color="auto"/>
        <w:bottom w:val="none" w:sz="0" w:space="0" w:color="auto"/>
        <w:right w:val="none" w:sz="0" w:space="0" w:color="auto"/>
      </w:divBdr>
    </w:div>
    <w:div w:id="885869628">
      <w:bodyDiv w:val="1"/>
      <w:marLeft w:val="0"/>
      <w:marRight w:val="0"/>
      <w:marTop w:val="0"/>
      <w:marBottom w:val="0"/>
      <w:divBdr>
        <w:top w:val="none" w:sz="0" w:space="0" w:color="auto"/>
        <w:left w:val="none" w:sz="0" w:space="0" w:color="auto"/>
        <w:bottom w:val="none" w:sz="0" w:space="0" w:color="auto"/>
        <w:right w:val="none" w:sz="0" w:space="0" w:color="auto"/>
      </w:divBdr>
    </w:div>
    <w:div w:id="897933069">
      <w:bodyDiv w:val="1"/>
      <w:marLeft w:val="0"/>
      <w:marRight w:val="0"/>
      <w:marTop w:val="0"/>
      <w:marBottom w:val="0"/>
      <w:divBdr>
        <w:top w:val="none" w:sz="0" w:space="0" w:color="auto"/>
        <w:left w:val="none" w:sz="0" w:space="0" w:color="auto"/>
        <w:bottom w:val="none" w:sz="0" w:space="0" w:color="auto"/>
        <w:right w:val="none" w:sz="0" w:space="0" w:color="auto"/>
      </w:divBdr>
    </w:div>
    <w:div w:id="915670634">
      <w:bodyDiv w:val="1"/>
      <w:marLeft w:val="0"/>
      <w:marRight w:val="0"/>
      <w:marTop w:val="0"/>
      <w:marBottom w:val="0"/>
      <w:divBdr>
        <w:top w:val="none" w:sz="0" w:space="0" w:color="auto"/>
        <w:left w:val="none" w:sz="0" w:space="0" w:color="auto"/>
        <w:bottom w:val="none" w:sz="0" w:space="0" w:color="auto"/>
        <w:right w:val="none" w:sz="0" w:space="0" w:color="auto"/>
      </w:divBdr>
    </w:div>
    <w:div w:id="939488698">
      <w:bodyDiv w:val="1"/>
      <w:marLeft w:val="0"/>
      <w:marRight w:val="0"/>
      <w:marTop w:val="0"/>
      <w:marBottom w:val="0"/>
      <w:divBdr>
        <w:top w:val="none" w:sz="0" w:space="0" w:color="auto"/>
        <w:left w:val="none" w:sz="0" w:space="0" w:color="auto"/>
        <w:bottom w:val="none" w:sz="0" w:space="0" w:color="auto"/>
        <w:right w:val="none" w:sz="0" w:space="0" w:color="auto"/>
      </w:divBdr>
    </w:div>
    <w:div w:id="944383095">
      <w:bodyDiv w:val="1"/>
      <w:marLeft w:val="0"/>
      <w:marRight w:val="0"/>
      <w:marTop w:val="0"/>
      <w:marBottom w:val="0"/>
      <w:divBdr>
        <w:top w:val="none" w:sz="0" w:space="0" w:color="auto"/>
        <w:left w:val="none" w:sz="0" w:space="0" w:color="auto"/>
        <w:bottom w:val="none" w:sz="0" w:space="0" w:color="auto"/>
        <w:right w:val="none" w:sz="0" w:space="0" w:color="auto"/>
      </w:divBdr>
    </w:div>
    <w:div w:id="949704336">
      <w:bodyDiv w:val="1"/>
      <w:marLeft w:val="0"/>
      <w:marRight w:val="0"/>
      <w:marTop w:val="0"/>
      <w:marBottom w:val="0"/>
      <w:divBdr>
        <w:top w:val="none" w:sz="0" w:space="0" w:color="auto"/>
        <w:left w:val="none" w:sz="0" w:space="0" w:color="auto"/>
        <w:bottom w:val="none" w:sz="0" w:space="0" w:color="auto"/>
        <w:right w:val="none" w:sz="0" w:space="0" w:color="auto"/>
      </w:divBdr>
    </w:div>
    <w:div w:id="951978776">
      <w:bodyDiv w:val="1"/>
      <w:marLeft w:val="0"/>
      <w:marRight w:val="0"/>
      <w:marTop w:val="0"/>
      <w:marBottom w:val="0"/>
      <w:divBdr>
        <w:top w:val="none" w:sz="0" w:space="0" w:color="auto"/>
        <w:left w:val="none" w:sz="0" w:space="0" w:color="auto"/>
        <w:bottom w:val="none" w:sz="0" w:space="0" w:color="auto"/>
        <w:right w:val="none" w:sz="0" w:space="0" w:color="auto"/>
      </w:divBdr>
    </w:div>
    <w:div w:id="956788487">
      <w:bodyDiv w:val="1"/>
      <w:marLeft w:val="0"/>
      <w:marRight w:val="0"/>
      <w:marTop w:val="0"/>
      <w:marBottom w:val="0"/>
      <w:divBdr>
        <w:top w:val="none" w:sz="0" w:space="0" w:color="auto"/>
        <w:left w:val="none" w:sz="0" w:space="0" w:color="auto"/>
        <w:bottom w:val="none" w:sz="0" w:space="0" w:color="auto"/>
        <w:right w:val="none" w:sz="0" w:space="0" w:color="auto"/>
      </w:divBdr>
    </w:div>
    <w:div w:id="979191157">
      <w:bodyDiv w:val="1"/>
      <w:marLeft w:val="0"/>
      <w:marRight w:val="0"/>
      <w:marTop w:val="0"/>
      <w:marBottom w:val="0"/>
      <w:divBdr>
        <w:top w:val="none" w:sz="0" w:space="0" w:color="auto"/>
        <w:left w:val="none" w:sz="0" w:space="0" w:color="auto"/>
        <w:bottom w:val="none" w:sz="0" w:space="0" w:color="auto"/>
        <w:right w:val="none" w:sz="0" w:space="0" w:color="auto"/>
      </w:divBdr>
    </w:div>
    <w:div w:id="985400449">
      <w:bodyDiv w:val="1"/>
      <w:marLeft w:val="0"/>
      <w:marRight w:val="0"/>
      <w:marTop w:val="0"/>
      <w:marBottom w:val="0"/>
      <w:divBdr>
        <w:top w:val="none" w:sz="0" w:space="0" w:color="auto"/>
        <w:left w:val="none" w:sz="0" w:space="0" w:color="auto"/>
        <w:bottom w:val="none" w:sz="0" w:space="0" w:color="auto"/>
        <w:right w:val="none" w:sz="0" w:space="0" w:color="auto"/>
      </w:divBdr>
    </w:div>
    <w:div w:id="1043552922">
      <w:bodyDiv w:val="1"/>
      <w:marLeft w:val="0"/>
      <w:marRight w:val="0"/>
      <w:marTop w:val="0"/>
      <w:marBottom w:val="0"/>
      <w:divBdr>
        <w:top w:val="none" w:sz="0" w:space="0" w:color="auto"/>
        <w:left w:val="none" w:sz="0" w:space="0" w:color="auto"/>
        <w:bottom w:val="none" w:sz="0" w:space="0" w:color="auto"/>
        <w:right w:val="none" w:sz="0" w:space="0" w:color="auto"/>
      </w:divBdr>
    </w:div>
    <w:div w:id="1056663769">
      <w:bodyDiv w:val="1"/>
      <w:marLeft w:val="0"/>
      <w:marRight w:val="0"/>
      <w:marTop w:val="0"/>
      <w:marBottom w:val="0"/>
      <w:divBdr>
        <w:top w:val="none" w:sz="0" w:space="0" w:color="auto"/>
        <w:left w:val="none" w:sz="0" w:space="0" w:color="auto"/>
        <w:bottom w:val="none" w:sz="0" w:space="0" w:color="auto"/>
        <w:right w:val="none" w:sz="0" w:space="0" w:color="auto"/>
      </w:divBdr>
    </w:div>
    <w:div w:id="1082289901">
      <w:bodyDiv w:val="1"/>
      <w:marLeft w:val="0"/>
      <w:marRight w:val="0"/>
      <w:marTop w:val="0"/>
      <w:marBottom w:val="0"/>
      <w:divBdr>
        <w:top w:val="none" w:sz="0" w:space="0" w:color="auto"/>
        <w:left w:val="none" w:sz="0" w:space="0" w:color="auto"/>
        <w:bottom w:val="none" w:sz="0" w:space="0" w:color="auto"/>
        <w:right w:val="none" w:sz="0" w:space="0" w:color="auto"/>
      </w:divBdr>
    </w:div>
    <w:div w:id="1095905437">
      <w:bodyDiv w:val="1"/>
      <w:marLeft w:val="0"/>
      <w:marRight w:val="0"/>
      <w:marTop w:val="0"/>
      <w:marBottom w:val="0"/>
      <w:divBdr>
        <w:top w:val="none" w:sz="0" w:space="0" w:color="auto"/>
        <w:left w:val="none" w:sz="0" w:space="0" w:color="auto"/>
        <w:bottom w:val="none" w:sz="0" w:space="0" w:color="auto"/>
        <w:right w:val="none" w:sz="0" w:space="0" w:color="auto"/>
      </w:divBdr>
    </w:div>
    <w:div w:id="1159927958">
      <w:bodyDiv w:val="1"/>
      <w:marLeft w:val="0"/>
      <w:marRight w:val="0"/>
      <w:marTop w:val="0"/>
      <w:marBottom w:val="0"/>
      <w:divBdr>
        <w:top w:val="none" w:sz="0" w:space="0" w:color="auto"/>
        <w:left w:val="none" w:sz="0" w:space="0" w:color="auto"/>
        <w:bottom w:val="none" w:sz="0" w:space="0" w:color="auto"/>
        <w:right w:val="none" w:sz="0" w:space="0" w:color="auto"/>
      </w:divBdr>
    </w:div>
    <w:div w:id="1172984766">
      <w:bodyDiv w:val="1"/>
      <w:marLeft w:val="0"/>
      <w:marRight w:val="0"/>
      <w:marTop w:val="0"/>
      <w:marBottom w:val="0"/>
      <w:divBdr>
        <w:top w:val="none" w:sz="0" w:space="0" w:color="auto"/>
        <w:left w:val="none" w:sz="0" w:space="0" w:color="auto"/>
        <w:bottom w:val="none" w:sz="0" w:space="0" w:color="auto"/>
        <w:right w:val="none" w:sz="0" w:space="0" w:color="auto"/>
      </w:divBdr>
    </w:div>
    <w:div w:id="1226911975">
      <w:bodyDiv w:val="1"/>
      <w:marLeft w:val="0"/>
      <w:marRight w:val="0"/>
      <w:marTop w:val="0"/>
      <w:marBottom w:val="0"/>
      <w:divBdr>
        <w:top w:val="none" w:sz="0" w:space="0" w:color="auto"/>
        <w:left w:val="none" w:sz="0" w:space="0" w:color="auto"/>
        <w:bottom w:val="none" w:sz="0" w:space="0" w:color="auto"/>
        <w:right w:val="none" w:sz="0" w:space="0" w:color="auto"/>
      </w:divBdr>
    </w:div>
    <w:div w:id="1234198983">
      <w:bodyDiv w:val="1"/>
      <w:marLeft w:val="0"/>
      <w:marRight w:val="0"/>
      <w:marTop w:val="0"/>
      <w:marBottom w:val="0"/>
      <w:divBdr>
        <w:top w:val="none" w:sz="0" w:space="0" w:color="auto"/>
        <w:left w:val="none" w:sz="0" w:space="0" w:color="auto"/>
        <w:bottom w:val="none" w:sz="0" w:space="0" w:color="auto"/>
        <w:right w:val="none" w:sz="0" w:space="0" w:color="auto"/>
      </w:divBdr>
    </w:div>
    <w:div w:id="1261450976">
      <w:bodyDiv w:val="1"/>
      <w:marLeft w:val="0"/>
      <w:marRight w:val="0"/>
      <w:marTop w:val="0"/>
      <w:marBottom w:val="0"/>
      <w:divBdr>
        <w:top w:val="none" w:sz="0" w:space="0" w:color="auto"/>
        <w:left w:val="none" w:sz="0" w:space="0" w:color="auto"/>
        <w:bottom w:val="none" w:sz="0" w:space="0" w:color="auto"/>
        <w:right w:val="none" w:sz="0" w:space="0" w:color="auto"/>
      </w:divBdr>
    </w:div>
    <w:div w:id="1277518134">
      <w:bodyDiv w:val="1"/>
      <w:marLeft w:val="0"/>
      <w:marRight w:val="0"/>
      <w:marTop w:val="0"/>
      <w:marBottom w:val="0"/>
      <w:divBdr>
        <w:top w:val="none" w:sz="0" w:space="0" w:color="auto"/>
        <w:left w:val="none" w:sz="0" w:space="0" w:color="auto"/>
        <w:bottom w:val="none" w:sz="0" w:space="0" w:color="auto"/>
        <w:right w:val="none" w:sz="0" w:space="0" w:color="auto"/>
      </w:divBdr>
    </w:div>
    <w:div w:id="1280381318">
      <w:bodyDiv w:val="1"/>
      <w:marLeft w:val="0"/>
      <w:marRight w:val="0"/>
      <w:marTop w:val="0"/>
      <w:marBottom w:val="0"/>
      <w:divBdr>
        <w:top w:val="none" w:sz="0" w:space="0" w:color="auto"/>
        <w:left w:val="none" w:sz="0" w:space="0" w:color="auto"/>
        <w:bottom w:val="none" w:sz="0" w:space="0" w:color="auto"/>
        <w:right w:val="none" w:sz="0" w:space="0" w:color="auto"/>
      </w:divBdr>
    </w:div>
    <w:div w:id="1392344500">
      <w:bodyDiv w:val="1"/>
      <w:marLeft w:val="0"/>
      <w:marRight w:val="0"/>
      <w:marTop w:val="0"/>
      <w:marBottom w:val="0"/>
      <w:divBdr>
        <w:top w:val="none" w:sz="0" w:space="0" w:color="auto"/>
        <w:left w:val="none" w:sz="0" w:space="0" w:color="auto"/>
        <w:bottom w:val="none" w:sz="0" w:space="0" w:color="auto"/>
        <w:right w:val="none" w:sz="0" w:space="0" w:color="auto"/>
      </w:divBdr>
    </w:div>
    <w:div w:id="1429424765">
      <w:bodyDiv w:val="1"/>
      <w:marLeft w:val="0"/>
      <w:marRight w:val="0"/>
      <w:marTop w:val="0"/>
      <w:marBottom w:val="0"/>
      <w:divBdr>
        <w:top w:val="none" w:sz="0" w:space="0" w:color="auto"/>
        <w:left w:val="none" w:sz="0" w:space="0" w:color="auto"/>
        <w:bottom w:val="none" w:sz="0" w:space="0" w:color="auto"/>
        <w:right w:val="none" w:sz="0" w:space="0" w:color="auto"/>
      </w:divBdr>
    </w:div>
    <w:div w:id="1437554726">
      <w:bodyDiv w:val="1"/>
      <w:marLeft w:val="0"/>
      <w:marRight w:val="0"/>
      <w:marTop w:val="0"/>
      <w:marBottom w:val="0"/>
      <w:divBdr>
        <w:top w:val="none" w:sz="0" w:space="0" w:color="auto"/>
        <w:left w:val="none" w:sz="0" w:space="0" w:color="auto"/>
        <w:bottom w:val="none" w:sz="0" w:space="0" w:color="auto"/>
        <w:right w:val="none" w:sz="0" w:space="0" w:color="auto"/>
      </w:divBdr>
    </w:div>
    <w:div w:id="1437602289">
      <w:bodyDiv w:val="1"/>
      <w:marLeft w:val="0"/>
      <w:marRight w:val="0"/>
      <w:marTop w:val="0"/>
      <w:marBottom w:val="0"/>
      <w:divBdr>
        <w:top w:val="none" w:sz="0" w:space="0" w:color="auto"/>
        <w:left w:val="none" w:sz="0" w:space="0" w:color="auto"/>
        <w:bottom w:val="none" w:sz="0" w:space="0" w:color="auto"/>
        <w:right w:val="none" w:sz="0" w:space="0" w:color="auto"/>
      </w:divBdr>
    </w:div>
    <w:div w:id="1451583071">
      <w:bodyDiv w:val="1"/>
      <w:marLeft w:val="0"/>
      <w:marRight w:val="0"/>
      <w:marTop w:val="0"/>
      <w:marBottom w:val="0"/>
      <w:divBdr>
        <w:top w:val="none" w:sz="0" w:space="0" w:color="auto"/>
        <w:left w:val="none" w:sz="0" w:space="0" w:color="auto"/>
        <w:bottom w:val="none" w:sz="0" w:space="0" w:color="auto"/>
        <w:right w:val="none" w:sz="0" w:space="0" w:color="auto"/>
      </w:divBdr>
    </w:div>
    <w:div w:id="1500998564">
      <w:bodyDiv w:val="1"/>
      <w:marLeft w:val="0"/>
      <w:marRight w:val="0"/>
      <w:marTop w:val="0"/>
      <w:marBottom w:val="0"/>
      <w:divBdr>
        <w:top w:val="none" w:sz="0" w:space="0" w:color="auto"/>
        <w:left w:val="none" w:sz="0" w:space="0" w:color="auto"/>
        <w:bottom w:val="none" w:sz="0" w:space="0" w:color="auto"/>
        <w:right w:val="none" w:sz="0" w:space="0" w:color="auto"/>
      </w:divBdr>
    </w:div>
    <w:div w:id="1525901622">
      <w:bodyDiv w:val="1"/>
      <w:marLeft w:val="0"/>
      <w:marRight w:val="0"/>
      <w:marTop w:val="0"/>
      <w:marBottom w:val="0"/>
      <w:divBdr>
        <w:top w:val="none" w:sz="0" w:space="0" w:color="auto"/>
        <w:left w:val="none" w:sz="0" w:space="0" w:color="auto"/>
        <w:bottom w:val="none" w:sz="0" w:space="0" w:color="auto"/>
        <w:right w:val="none" w:sz="0" w:space="0" w:color="auto"/>
      </w:divBdr>
    </w:div>
    <w:div w:id="1552770581">
      <w:bodyDiv w:val="1"/>
      <w:marLeft w:val="0"/>
      <w:marRight w:val="0"/>
      <w:marTop w:val="0"/>
      <w:marBottom w:val="0"/>
      <w:divBdr>
        <w:top w:val="none" w:sz="0" w:space="0" w:color="auto"/>
        <w:left w:val="none" w:sz="0" w:space="0" w:color="auto"/>
        <w:bottom w:val="none" w:sz="0" w:space="0" w:color="auto"/>
        <w:right w:val="none" w:sz="0" w:space="0" w:color="auto"/>
      </w:divBdr>
    </w:div>
    <w:div w:id="1558935543">
      <w:bodyDiv w:val="1"/>
      <w:marLeft w:val="0"/>
      <w:marRight w:val="0"/>
      <w:marTop w:val="0"/>
      <w:marBottom w:val="0"/>
      <w:divBdr>
        <w:top w:val="none" w:sz="0" w:space="0" w:color="auto"/>
        <w:left w:val="none" w:sz="0" w:space="0" w:color="auto"/>
        <w:bottom w:val="none" w:sz="0" w:space="0" w:color="auto"/>
        <w:right w:val="none" w:sz="0" w:space="0" w:color="auto"/>
      </w:divBdr>
    </w:div>
    <w:div w:id="1567106850">
      <w:bodyDiv w:val="1"/>
      <w:marLeft w:val="0"/>
      <w:marRight w:val="0"/>
      <w:marTop w:val="0"/>
      <w:marBottom w:val="0"/>
      <w:divBdr>
        <w:top w:val="none" w:sz="0" w:space="0" w:color="auto"/>
        <w:left w:val="none" w:sz="0" w:space="0" w:color="auto"/>
        <w:bottom w:val="none" w:sz="0" w:space="0" w:color="auto"/>
        <w:right w:val="none" w:sz="0" w:space="0" w:color="auto"/>
      </w:divBdr>
    </w:div>
    <w:div w:id="1591962965">
      <w:bodyDiv w:val="1"/>
      <w:marLeft w:val="0"/>
      <w:marRight w:val="0"/>
      <w:marTop w:val="0"/>
      <w:marBottom w:val="0"/>
      <w:divBdr>
        <w:top w:val="none" w:sz="0" w:space="0" w:color="auto"/>
        <w:left w:val="none" w:sz="0" w:space="0" w:color="auto"/>
        <w:bottom w:val="none" w:sz="0" w:space="0" w:color="auto"/>
        <w:right w:val="none" w:sz="0" w:space="0" w:color="auto"/>
      </w:divBdr>
    </w:div>
    <w:div w:id="1602369469">
      <w:bodyDiv w:val="1"/>
      <w:marLeft w:val="0"/>
      <w:marRight w:val="0"/>
      <w:marTop w:val="0"/>
      <w:marBottom w:val="0"/>
      <w:divBdr>
        <w:top w:val="none" w:sz="0" w:space="0" w:color="auto"/>
        <w:left w:val="none" w:sz="0" w:space="0" w:color="auto"/>
        <w:bottom w:val="none" w:sz="0" w:space="0" w:color="auto"/>
        <w:right w:val="none" w:sz="0" w:space="0" w:color="auto"/>
      </w:divBdr>
    </w:div>
    <w:div w:id="1610043580">
      <w:bodyDiv w:val="1"/>
      <w:marLeft w:val="0"/>
      <w:marRight w:val="0"/>
      <w:marTop w:val="0"/>
      <w:marBottom w:val="0"/>
      <w:divBdr>
        <w:top w:val="none" w:sz="0" w:space="0" w:color="auto"/>
        <w:left w:val="none" w:sz="0" w:space="0" w:color="auto"/>
        <w:bottom w:val="none" w:sz="0" w:space="0" w:color="auto"/>
        <w:right w:val="none" w:sz="0" w:space="0" w:color="auto"/>
      </w:divBdr>
    </w:div>
    <w:div w:id="1617059917">
      <w:bodyDiv w:val="1"/>
      <w:marLeft w:val="0"/>
      <w:marRight w:val="0"/>
      <w:marTop w:val="0"/>
      <w:marBottom w:val="0"/>
      <w:divBdr>
        <w:top w:val="none" w:sz="0" w:space="0" w:color="auto"/>
        <w:left w:val="none" w:sz="0" w:space="0" w:color="auto"/>
        <w:bottom w:val="none" w:sz="0" w:space="0" w:color="auto"/>
        <w:right w:val="none" w:sz="0" w:space="0" w:color="auto"/>
      </w:divBdr>
    </w:div>
    <w:div w:id="1697344563">
      <w:bodyDiv w:val="1"/>
      <w:marLeft w:val="0"/>
      <w:marRight w:val="0"/>
      <w:marTop w:val="0"/>
      <w:marBottom w:val="0"/>
      <w:divBdr>
        <w:top w:val="none" w:sz="0" w:space="0" w:color="auto"/>
        <w:left w:val="none" w:sz="0" w:space="0" w:color="auto"/>
        <w:bottom w:val="none" w:sz="0" w:space="0" w:color="auto"/>
        <w:right w:val="none" w:sz="0" w:space="0" w:color="auto"/>
      </w:divBdr>
    </w:div>
    <w:div w:id="1709331527">
      <w:bodyDiv w:val="1"/>
      <w:marLeft w:val="0"/>
      <w:marRight w:val="0"/>
      <w:marTop w:val="0"/>
      <w:marBottom w:val="0"/>
      <w:divBdr>
        <w:top w:val="none" w:sz="0" w:space="0" w:color="auto"/>
        <w:left w:val="none" w:sz="0" w:space="0" w:color="auto"/>
        <w:bottom w:val="none" w:sz="0" w:space="0" w:color="auto"/>
        <w:right w:val="none" w:sz="0" w:space="0" w:color="auto"/>
      </w:divBdr>
    </w:div>
    <w:div w:id="1723365552">
      <w:bodyDiv w:val="1"/>
      <w:marLeft w:val="0"/>
      <w:marRight w:val="0"/>
      <w:marTop w:val="0"/>
      <w:marBottom w:val="0"/>
      <w:divBdr>
        <w:top w:val="none" w:sz="0" w:space="0" w:color="auto"/>
        <w:left w:val="none" w:sz="0" w:space="0" w:color="auto"/>
        <w:bottom w:val="none" w:sz="0" w:space="0" w:color="auto"/>
        <w:right w:val="none" w:sz="0" w:space="0" w:color="auto"/>
      </w:divBdr>
    </w:div>
    <w:div w:id="1742754969">
      <w:bodyDiv w:val="1"/>
      <w:marLeft w:val="0"/>
      <w:marRight w:val="0"/>
      <w:marTop w:val="0"/>
      <w:marBottom w:val="0"/>
      <w:divBdr>
        <w:top w:val="none" w:sz="0" w:space="0" w:color="auto"/>
        <w:left w:val="none" w:sz="0" w:space="0" w:color="auto"/>
        <w:bottom w:val="none" w:sz="0" w:space="0" w:color="auto"/>
        <w:right w:val="none" w:sz="0" w:space="0" w:color="auto"/>
      </w:divBdr>
    </w:div>
    <w:div w:id="1793405325">
      <w:bodyDiv w:val="1"/>
      <w:marLeft w:val="0"/>
      <w:marRight w:val="0"/>
      <w:marTop w:val="0"/>
      <w:marBottom w:val="0"/>
      <w:divBdr>
        <w:top w:val="none" w:sz="0" w:space="0" w:color="auto"/>
        <w:left w:val="none" w:sz="0" w:space="0" w:color="auto"/>
        <w:bottom w:val="none" w:sz="0" w:space="0" w:color="auto"/>
        <w:right w:val="none" w:sz="0" w:space="0" w:color="auto"/>
      </w:divBdr>
    </w:div>
    <w:div w:id="1795516202">
      <w:bodyDiv w:val="1"/>
      <w:marLeft w:val="0"/>
      <w:marRight w:val="0"/>
      <w:marTop w:val="0"/>
      <w:marBottom w:val="0"/>
      <w:divBdr>
        <w:top w:val="none" w:sz="0" w:space="0" w:color="auto"/>
        <w:left w:val="none" w:sz="0" w:space="0" w:color="auto"/>
        <w:bottom w:val="none" w:sz="0" w:space="0" w:color="auto"/>
        <w:right w:val="none" w:sz="0" w:space="0" w:color="auto"/>
      </w:divBdr>
    </w:div>
    <w:div w:id="1804077619">
      <w:bodyDiv w:val="1"/>
      <w:marLeft w:val="0"/>
      <w:marRight w:val="0"/>
      <w:marTop w:val="0"/>
      <w:marBottom w:val="0"/>
      <w:divBdr>
        <w:top w:val="none" w:sz="0" w:space="0" w:color="auto"/>
        <w:left w:val="none" w:sz="0" w:space="0" w:color="auto"/>
        <w:bottom w:val="none" w:sz="0" w:space="0" w:color="auto"/>
        <w:right w:val="none" w:sz="0" w:space="0" w:color="auto"/>
      </w:divBdr>
    </w:div>
    <w:div w:id="1814561532">
      <w:bodyDiv w:val="1"/>
      <w:marLeft w:val="0"/>
      <w:marRight w:val="0"/>
      <w:marTop w:val="0"/>
      <w:marBottom w:val="0"/>
      <w:divBdr>
        <w:top w:val="none" w:sz="0" w:space="0" w:color="auto"/>
        <w:left w:val="none" w:sz="0" w:space="0" w:color="auto"/>
        <w:bottom w:val="none" w:sz="0" w:space="0" w:color="auto"/>
        <w:right w:val="none" w:sz="0" w:space="0" w:color="auto"/>
      </w:divBdr>
    </w:div>
    <w:div w:id="1822846192">
      <w:bodyDiv w:val="1"/>
      <w:marLeft w:val="0"/>
      <w:marRight w:val="0"/>
      <w:marTop w:val="0"/>
      <w:marBottom w:val="0"/>
      <w:divBdr>
        <w:top w:val="none" w:sz="0" w:space="0" w:color="auto"/>
        <w:left w:val="none" w:sz="0" w:space="0" w:color="auto"/>
        <w:bottom w:val="none" w:sz="0" w:space="0" w:color="auto"/>
        <w:right w:val="none" w:sz="0" w:space="0" w:color="auto"/>
      </w:divBdr>
    </w:div>
    <w:div w:id="1835299244">
      <w:bodyDiv w:val="1"/>
      <w:marLeft w:val="0"/>
      <w:marRight w:val="0"/>
      <w:marTop w:val="0"/>
      <w:marBottom w:val="0"/>
      <w:divBdr>
        <w:top w:val="none" w:sz="0" w:space="0" w:color="auto"/>
        <w:left w:val="none" w:sz="0" w:space="0" w:color="auto"/>
        <w:bottom w:val="none" w:sz="0" w:space="0" w:color="auto"/>
        <w:right w:val="none" w:sz="0" w:space="0" w:color="auto"/>
      </w:divBdr>
    </w:div>
    <w:div w:id="1906792669">
      <w:bodyDiv w:val="1"/>
      <w:marLeft w:val="0"/>
      <w:marRight w:val="0"/>
      <w:marTop w:val="0"/>
      <w:marBottom w:val="0"/>
      <w:divBdr>
        <w:top w:val="none" w:sz="0" w:space="0" w:color="auto"/>
        <w:left w:val="none" w:sz="0" w:space="0" w:color="auto"/>
        <w:bottom w:val="none" w:sz="0" w:space="0" w:color="auto"/>
        <w:right w:val="none" w:sz="0" w:space="0" w:color="auto"/>
      </w:divBdr>
    </w:div>
    <w:div w:id="1941793663">
      <w:bodyDiv w:val="1"/>
      <w:marLeft w:val="0"/>
      <w:marRight w:val="0"/>
      <w:marTop w:val="0"/>
      <w:marBottom w:val="0"/>
      <w:divBdr>
        <w:top w:val="none" w:sz="0" w:space="0" w:color="auto"/>
        <w:left w:val="none" w:sz="0" w:space="0" w:color="auto"/>
        <w:bottom w:val="none" w:sz="0" w:space="0" w:color="auto"/>
        <w:right w:val="none" w:sz="0" w:space="0" w:color="auto"/>
      </w:divBdr>
    </w:div>
    <w:div w:id="1944873747">
      <w:bodyDiv w:val="1"/>
      <w:marLeft w:val="0"/>
      <w:marRight w:val="0"/>
      <w:marTop w:val="0"/>
      <w:marBottom w:val="0"/>
      <w:divBdr>
        <w:top w:val="none" w:sz="0" w:space="0" w:color="auto"/>
        <w:left w:val="none" w:sz="0" w:space="0" w:color="auto"/>
        <w:bottom w:val="none" w:sz="0" w:space="0" w:color="auto"/>
        <w:right w:val="none" w:sz="0" w:space="0" w:color="auto"/>
      </w:divBdr>
    </w:div>
    <w:div w:id="1948929722">
      <w:bodyDiv w:val="1"/>
      <w:marLeft w:val="0"/>
      <w:marRight w:val="0"/>
      <w:marTop w:val="0"/>
      <w:marBottom w:val="0"/>
      <w:divBdr>
        <w:top w:val="none" w:sz="0" w:space="0" w:color="auto"/>
        <w:left w:val="none" w:sz="0" w:space="0" w:color="auto"/>
        <w:bottom w:val="none" w:sz="0" w:space="0" w:color="auto"/>
        <w:right w:val="none" w:sz="0" w:space="0" w:color="auto"/>
      </w:divBdr>
    </w:div>
    <w:div w:id="1957978294">
      <w:bodyDiv w:val="1"/>
      <w:marLeft w:val="0"/>
      <w:marRight w:val="0"/>
      <w:marTop w:val="0"/>
      <w:marBottom w:val="0"/>
      <w:divBdr>
        <w:top w:val="none" w:sz="0" w:space="0" w:color="auto"/>
        <w:left w:val="none" w:sz="0" w:space="0" w:color="auto"/>
        <w:bottom w:val="none" w:sz="0" w:space="0" w:color="auto"/>
        <w:right w:val="none" w:sz="0" w:space="0" w:color="auto"/>
      </w:divBdr>
    </w:div>
    <w:div w:id="1970088631">
      <w:bodyDiv w:val="1"/>
      <w:marLeft w:val="0"/>
      <w:marRight w:val="0"/>
      <w:marTop w:val="0"/>
      <w:marBottom w:val="0"/>
      <w:divBdr>
        <w:top w:val="none" w:sz="0" w:space="0" w:color="auto"/>
        <w:left w:val="none" w:sz="0" w:space="0" w:color="auto"/>
        <w:bottom w:val="none" w:sz="0" w:space="0" w:color="auto"/>
        <w:right w:val="none" w:sz="0" w:space="0" w:color="auto"/>
      </w:divBdr>
    </w:div>
    <w:div w:id="1976448730">
      <w:bodyDiv w:val="1"/>
      <w:marLeft w:val="0"/>
      <w:marRight w:val="0"/>
      <w:marTop w:val="0"/>
      <w:marBottom w:val="0"/>
      <w:divBdr>
        <w:top w:val="none" w:sz="0" w:space="0" w:color="auto"/>
        <w:left w:val="none" w:sz="0" w:space="0" w:color="auto"/>
        <w:bottom w:val="none" w:sz="0" w:space="0" w:color="auto"/>
        <w:right w:val="none" w:sz="0" w:space="0" w:color="auto"/>
      </w:divBdr>
    </w:div>
    <w:div w:id="1984694792">
      <w:bodyDiv w:val="1"/>
      <w:marLeft w:val="0"/>
      <w:marRight w:val="0"/>
      <w:marTop w:val="0"/>
      <w:marBottom w:val="0"/>
      <w:divBdr>
        <w:top w:val="none" w:sz="0" w:space="0" w:color="auto"/>
        <w:left w:val="none" w:sz="0" w:space="0" w:color="auto"/>
        <w:bottom w:val="none" w:sz="0" w:space="0" w:color="auto"/>
        <w:right w:val="none" w:sz="0" w:space="0" w:color="auto"/>
      </w:divBdr>
    </w:div>
    <w:div w:id="1989048533">
      <w:bodyDiv w:val="1"/>
      <w:marLeft w:val="0"/>
      <w:marRight w:val="0"/>
      <w:marTop w:val="0"/>
      <w:marBottom w:val="0"/>
      <w:divBdr>
        <w:top w:val="none" w:sz="0" w:space="0" w:color="auto"/>
        <w:left w:val="none" w:sz="0" w:space="0" w:color="auto"/>
        <w:bottom w:val="none" w:sz="0" w:space="0" w:color="auto"/>
        <w:right w:val="none" w:sz="0" w:space="0" w:color="auto"/>
      </w:divBdr>
    </w:div>
    <w:div w:id="1996639445">
      <w:bodyDiv w:val="1"/>
      <w:marLeft w:val="0"/>
      <w:marRight w:val="0"/>
      <w:marTop w:val="0"/>
      <w:marBottom w:val="0"/>
      <w:divBdr>
        <w:top w:val="none" w:sz="0" w:space="0" w:color="auto"/>
        <w:left w:val="none" w:sz="0" w:space="0" w:color="auto"/>
        <w:bottom w:val="none" w:sz="0" w:space="0" w:color="auto"/>
        <w:right w:val="none" w:sz="0" w:space="0" w:color="auto"/>
      </w:divBdr>
    </w:div>
    <w:div w:id="1998874496">
      <w:bodyDiv w:val="1"/>
      <w:marLeft w:val="0"/>
      <w:marRight w:val="0"/>
      <w:marTop w:val="0"/>
      <w:marBottom w:val="0"/>
      <w:divBdr>
        <w:top w:val="none" w:sz="0" w:space="0" w:color="auto"/>
        <w:left w:val="none" w:sz="0" w:space="0" w:color="auto"/>
        <w:bottom w:val="none" w:sz="0" w:space="0" w:color="auto"/>
        <w:right w:val="none" w:sz="0" w:space="0" w:color="auto"/>
      </w:divBdr>
    </w:div>
    <w:div w:id="2005544742">
      <w:bodyDiv w:val="1"/>
      <w:marLeft w:val="0"/>
      <w:marRight w:val="0"/>
      <w:marTop w:val="0"/>
      <w:marBottom w:val="0"/>
      <w:divBdr>
        <w:top w:val="none" w:sz="0" w:space="0" w:color="auto"/>
        <w:left w:val="none" w:sz="0" w:space="0" w:color="auto"/>
        <w:bottom w:val="none" w:sz="0" w:space="0" w:color="auto"/>
        <w:right w:val="none" w:sz="0" w:space="0" w:color="auto"/>
      </w:divBdr>
    </w:div>
    <w:div w:id="2016574057">
      <w:bodyDiv w:val="1"/>
      <w:marLeft w:val="0"/>
      <w:marRight w:val="0"/>
      <w:marTop w:val="0"/>
      <w:marBottom w:val="0"/>
      <w:divBdr>
        <w:top w:val="none" w:sz="0" w:space="0" w:color="auto"/>
        <w:left w:val="none" w:sz="0" w:space="0" w:color="auto"/>
        <w:bottom w:val="none" w:sz="0" w:space="0" w:color="auto"/>
        <w:right w:val="none" w:sz="0" w:space="0" w:color="auto"/>
      </w:divBdr>
    </w:div>
    <w:div w:id="2028435566">
      <w:bodyDiv w:val="1"/>
      <w:marLeft w:val="0"/>
      <w:marRight w:val="0"/>
      <w:marTop w:val="0"/>
      <w:marBottom w:val="0"/>
      <w:divBdr>
        <w:top w:val="none" w:sz="0" w:space="0" w:color="auto"/>
        <w:left w:val="none" w:sz="0" w:space="0" w:color="auto"/>
        <w:bottom w:val="none" w:sz="0" w:space="0" w:color="auto"/>
        <w:right w:val="none" w:sz="0" w:space="0" w:color="auto"/>
      </w:divBdr>
    </w:div>
    <w:div w:id="2068260557">
      <w:bodyDiv w:val="1"/>
      <w:marLeft w:val="0"/>
      <w:marRight w:val="0"/>
      <w:marTop w:val="0"/>
      <w:marBottom w:val="0"/>
      <w:divBdr>
        <w:top w:val="none" w:sz="0" w:space="0" w:color="auto"/>
        <w:left w:val="none" w:sz="0" w:space="0" w:color="auto"/>
        <w:bottom w:val="none" w:sz="0" w:space="0" w:color="auto"/>
        <w:right w:val="none" w:sz="0" w:space="0" w:color="auto"/>
      </w:divBdr>
    </w:div>
    <w:div w:id="2084136096">
      <w:bodyDiv w:val="1"/>
      <w:marLeft w:val="0"/>
      <w:marRight w:val="0"/>
      <w:marTop w:val="0"/>
      <w:marBottom w:val="0"/>
      <w:divBdr>
        <w:top w:val="none" w:sz="0" w:space="0" w:color="auto"/>
        <w:left w:val="none" w:sz="0" w:space="0" w:color="auto"/>
        <w:bottom w:val="none" w:sz="0" w:space="0" w:color="auto"/>
        <w:right w:val="none" w:sz="0" w:space="0" w:color="auto"/>
      </w:divBdr>
    </w:div>
    <w:div w:id="208668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softwaretestinghelp.com/best-cpp-compiler-id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docs.github.com/en/pull-requests/collaborating-with-pull-requests/incorporating-changes-from-a-pull-request/merging-a-pull-request" TargetMode="External"/><Relationship Id="rId20" Type="http://schemas.openxmlformats.org/officeDocument/2006/relationships/hyperlink" Target="https://www.bloodshed.net/"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en/get-started/quickstart/github-glossar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cs.github.com/en/get-started/quickstart/github-glossar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s\Downloads\FASTNU_LabManu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0C112A761A481FBFD3C94DF652AC77"/>
        <w:category>
          <w:name w:val="General"/>
          <w:gallery w:val="placeholder"/>
        </w:category>
        <w:types>
          <w:type w:val="bbPlcHdr"/>
        </w:types>
        <w:behaviors>
          <w:behavior w:val="content"/>
        </w:behaviors>
        <w:guid w:val="{E99B4B42-F3E3-4D46-BE09-D23DAB420168}"/>
      </w:docPartPr>
      <w:docPartBody>
        <w:p w:rsidR="007140DF" w:rsidRDefault="0049006F">
          <w:pPr>
            <w:pStyle w:val="260C112A761A481FBFD3C94DF652AC77"/>
          </w:pPr>
          <w:r w:rsidRPr="00FD6D08">
            <w:rPr>
              <w:rStyle w:val="PlaceholderText"/>
            </w:rPr>
            <w:t>[Subject]</w:t>
          </w:r>
        </w:p>
      </w:docPartBody>
    </w:docPart>
    <w:docPart>
      <w:docPartPr>
        <w:name w:val="4AFA55F0FF9D4DC0B984C7B4A4E7782B"/>
        <w:category>
          <w:name w:val="General"/>
          <w:gallery w:val="placeholder"/>
        </w:category>
        <w:types>
          <w:type w:val="bbPlcHdr"/>
        </w:types>
        <w:behaviors>
          <w:behavior w:val="content"/>
        </w:behaviors>
        <w:guid w:val="{D5A29E90-B8E9-4D4B-9EA7-71C9060B01DB}"/>
      </w:docPartPr>
      <w:docPartBody>
        <w:p w:rsidR="007140DF" w:rsidRDefault="0049006F">
          <w:pPr>
            <w:pStyle w:val="4AFA55F0FF9D4DC0B984C7B4A4E7782B"/>
          </w:pPr>
          <w:r w:rsidRPr="00FD6D08">
            <w:rPr>
              <w:rStyle w:val="PlaceholderText"/>
            </w:rPr>
            <w:t>[Category]</w:t>
          </w:r>
        </w:p>
      </w:docPartBody>
    </w:docPart>
    <w:docPart>
      <w:docPartPr>
        <w:name w:val="0E75476838AB4607A95DC5CA2D41A22E"/>
        <w:category>
          <w:name w:val="General"/>
          <w:gallery w:val="placeholder"/>
        </w:category>
        <w:types>
          <w:type w:val="bbPlcHdr"/>
        </w:types>
        <w:behaviors>
          <w:behavior w:val="content"/>
        </w:behaviors>
        <w:guid w:val="{315F3EE2-CAB3-4752-A6EF-648F7B0E0DD7}"/>
      </w:docPartPr>
      <w:docPartBody>
        <w:p w:rsidR="007140DF" w:rsidRDefault="0049006F">
          <w:pPr>
            <w:pStyle w:val="0E75476838AB4607A95DC5CA2D41A22E"/>
          </w:pPr>
          <w:r w:rsidRPr="00FD6D08">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46672"/>
    <w:rsid w:val="001575A6"/>
    <w:rsid w:val="001A5B3E"/>
    <w:rsid w:val="0036116A"/>
    <w:rsid w:val="0049006F"/>
    <w:rsid w:val="005230D7"/>
    <w:rsid w:val="006B01D6"/>
    <w:rsid w:val="006D280E"/>
    <w:rsid w:val="007140DF"/>
    <w:rsid w:val="00746672"/>
    <w:rsid w:val="00AE600A"/>
    <w:rsid w:val="00BB18B6"/>
    <w:rsid w:val="00BC087C"/>
    <w:rsid w:val="00CE5252"/>
    <w:rsid w:val="00FF13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0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6F"/>
    <w:rPr>
      <w:color w:val="808080"/>
    </w:rPr>
  </w:style>
  <w:style w:type="paragraph" w:customStyle="1" w:styleId="260C112A761A481FBFD3C94DF652AC77">
    <w:name w:val="260C112A761A481FBFD3C94DF652AC77"/>
    <w:rsid w:val="0049006F"/>
  </w:style>
  <w:style w:type="paragraph" w:customStyle="1" w:styleId="4AFA55F0FF9D4DC0B984C7B4A4E7782B">
    <w:name w:val="4AFA55F0FF9D4DC0B984C7B4A4E7782B"/>
    <w:rsid w:val="0049006F"/>
  </w:style>
  <w:style w:type="paragraph" w:customStyle="1" w:styleId="0E75476838AB4607A95DC5CA2D41A22E">
    <w:name w:val="0E75476838AB4607A95DC5CA2D41A22E"/>
    <w:rsid w:val="0049006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9C26D-9308-42F2-A8EF-8B2E1488B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FASTNU_LabManual</Template>
  <TotalTime>0</TotalTime>
  <Pages>17</Pages>
  <Words>3046</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Introduction to GitHub</vt:lpstr>
    </vt:vector>
  </TitlesOfParts>
  <Company/>
  <LinksUpToDate>false</LinksUpToDate>
  <CharactersWithSpaces>20369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 programming language</dc:title>
  <dc:subject>Programming Fundamentals Lab</dc:subject>
  <dc:creator>Monis Jawed</dc:creator>
  <cp:lastModifiedBy>User</cp:lastModifiedBy>
  <cp:revision>2</cp:revision>
  <dcterms:created xsi:type="dcterms:W3CDTF">2024-09-04T18:08:00Z</dcterms:created>
  <dcterms:modified xsi:type="dcterms:W3CDTF">2024-09-04T18:08:00Z</dcterms:modified>
  <cp:category>03</cp:category>
</cp:coreProperties>
</file>